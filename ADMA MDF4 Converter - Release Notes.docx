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FAD93" w14:textId="77777777" w:rsidR="0072318F" w:rsidRPr="00445D5A" w:rsidRDefault="0072318F" w:rsidP="004572EF">
      <w:pPr>
        <w:pStyle w:val="berschriftPaperTemplate"/>
        <w:ind w:left="-14"/>
        <w:rPr>
          <w:lang w:val="en-US"/>
        </w:rPr>
      </w:pPr>
      <w:r w:rsidRPr="00445D5A">
        <w:rPr>
          <w:lang w:val="en-US"/>
        </w:rPr>
        <w:t>Release Notes</w:t>
      </w:r>
    </w:p>
    <w:p w14:paraId="1992C76E" w14:textId="6897551B" w:rsidR="00863C80" w:rsidRPr="00A76DF0" w:rsidRDefault="00494677" w:rsidP="00A76DF0">
      <w:pPr>
        <w:pStyle w:val="Release-berschrift"/>
      </w:pPr>
      <w:r>
        <w:t>26.01.2023</w:t>
      </w:r>
      <w:r w:rsidR="00391631">
        <w:t>:</w:t>
      </w:r>
      <w:r w:rsidR="00863C80" w:rsidRPr="00A76DF0">
        <w:t xml:space="preserve"> </w:t>
      </w:r>
      <w:r>
        <w:t>ADMA MDF4 Converter 1.1.0</w:t>
      </w:r>
    </w:p>
    <w:p w14:paraId="31EE1FDD" w14:textId="1FC7B5FB" w:rsidR="00494677" w:rsidRDefault="00494677" w:rsidP="005C717E">
      <w:pPr>
        <w:pStyle w:val="Auflistung"/>
        <w:rPr>
          <w:lang w:val="en-US"/>
        </w:rPr>
      </w:pPr>
      <w:r>
        <w:rPr>
          <w:lang w:val="en-US"/>
        </w:rPr>
        <w:t>Feature: Use GeneSys XML for generating channel groups</w:t>
      </w:r>
    </w:p>
    <w:p w14:paraId="2EF9976F" w14:textId="1A6BBAE8" w:rsidR="00FD1F59" w:rsidRDefault="00494677" w:rsidP="005C717E">
      <w:pPr>
        <w:pStyle w:val="Auflistung"/>
        <w:rPr>
          <w:lang w:val="en-US"/>
        </w:rPr>
      </w:pPr>
      <w:r w:rsidRPr="00494677">
        <w:rPr>
          <w:lang w:val="en-US"/>
        </w:rPr>
        <w:t>Feature: Convert</w:t>
      </w:r>
      <w:r>
        <w:rPr>
          <w:lang w:val="en-US"/>
        </w:rPr>
        <w:t xml:space="preserve"> single</w:t>
      </w:r>
      <w:r w:rsidRPr="00494677">
        <w:rPr>
          <w:lang w:val="en-US"/>
        </w:rPr>
        <w:t xml:space="preserve"> .</w:t>
      </w:r>
      <w:proofErr w:type="spellStart"/>
      <w:r w:rsidRPr="00494677">
        <w:rPr>
          <w:lang w:val="en-US"/>
        </w:rPr>
        <w:t>gsda</w:t>
      </w:r>
      <w:proofErr w:type="spellEnd"/>
      <w:r w:rsidRPr="00494677">
        <w:rPr>
          <w:lang w:val="en-US"/>
        </w:rPr>
        <w:t xml:space="preserve"> files to </w:t>
      </w:r>
      <w:r>
        <w:rPr>
          <w:lang w:val="en-US"/>
        </w:rPr>
        <w:t>.mf4 files</w:t>
      </w:r>
    </w:p>
    <w:p w14:paraId="17753E95" w14:textId="73DC0CB7" w:rsidR="00494677" w:rsidRDefault="00494677" w:rsidP="005C717E">
      <w:pPr>
        <w:pStyle w:val="Auflistung"/>
        <w:rPr>
          <w:lang w:val="en-US"/>
        </w:rPr>
      </w:pPr>
      <w:r>
        <w:rPr>
          <w:lang w:val="en-US"/>
        </w:rPr>
        <w:t>Feature: Convert multiple .</w:t>
      </w:r>
      <w:proofErr w:type="spellStart"/>
      <w:r>
        <w:rPr>
          <w:lang w:val="en-US"/>
        </w:rPr>
        <w:t>gsda</w:t>
      </w:r>
      <w:proofErr w:type="spellEnd"/>
      <w:r>
        <w:rPr>
          <w:lang w:val="en-US"/>
        </w:rPr>
        <w:t xml:space="preserve"> files in specific directory to .mf4 files</w:t>
      </w:r>
    </w:p>
    <w:p w14:paraId="5BE0B8B9" w14:textId="2D04B8F5" w:rsidR="00494677" w:rsidRDefault="00494677" w:rsidP="005C717E">
      <w:pPr>
        <w:pStyle w:val="Auflistung"/>
        <w:rPr>
          <w:lang w:val="en-US"/>
        </w:rPr>
      </w:pPr>
      <w:r>
        <w:rPr>
          <w:lang w:val="en-US"/>
        </w:rPr>
        <w:t>Feature: Convert single .mf4 files to .mat files</w:t>
      </w:r>
    </w:p>
    <w:p w14:paraId="2938586F" w14:textId="5EB66EAB" w:rsidR="00494677" w:rsidRDefault="00494677" w:rsidP="005C717E">
      <w:pPr>
        <w:pStyle w:val="Auflistung"/>
        <w:rPr>
          <w:lang w:val="en-US"/>
        </w:rPr>
      </w:pPr>
      <w:r>
        <w:rPr>
          <w:lang w:val="en-US"/>
        </w:rPr>
        <w:t>Feature: Convert multiple .mf4 files in specific directory to .mf4 files</w:t>
      </w:r>
    </w:p>
    <w:p w14:paraId="07A4CF5D" w14:textId="77777777" w:rsidR="00F8386E" w:rsidRPr="00494677" w:rsidRDefault="00FC3059" w:rsidP="002F1E8F">
      <w:pPr>
        <w:pStyle w:val="berschriftPaperTemplate"/>
        <w:rPr>
          <w:lang w:val="en-US"/>
        </w:rPr>
      </w:pPr>
      <w:r w:rsidRPr="00494677">
        <w:rPr>
          <w:lang w:val="en-US"/>
        </w:rPr>
        <w:br w:type="column"/>
      </w:r>
      <w:r w:rsidR="00F8386E" w:rsidRPr="00494677">
        <w:rPr>
          <w:lang w:val="en-US"/>
        </w:rPr>
        <w:lastRenderedPageBreak/>
        <w:t>Support</w:t>
      </w:r>
    </w:p>
    <w:p w14:paraId="58B3D67C" w14:textId="77777777" w:rsidR="00F8386E" w:rsidRPr="00494677" w:rsidRDefault="00F8386E" w:rsidP="00F8386E">
      <w:pPr>
        <w:rPr>
          <w:b/>
          <w:bCs/>
          <w:lang w:val="en-US"/>
        </w:rPr>
      </w:pPr>
      <w:r w:rsidRPr="00494677">
        <w:rPr>
          <w:b/>
          <w:bCs/>
          <w:lang w:val="en-US"/>
        </w:rPr>
        <w:t>Headquarter</w:t>
      </w:r>
    </w:p>
    <w:p w14:paraId="063839A1" w14:textId="77777777" w:rsidR="00F8386E" w:rsidRPr="00445D5A" w:rsidRDefault="00F8386E" w:rsidP="00F8386E">
      <w:r w:rsidRPr="00445D5A">
        <w:t>GeneSys Elektronik GmbH</w:t>
      </w:r>
      <w:r w:rsidRPr="00445D5A">
        <w:br/>
        <w:t>In der Spöck 10</w:t>
      </w:r>
      <w:r w:rsidRPr="00445D5A">
        <w:br/>
        <w:t>77656 Offenburg - Germany</w:t>
      </w:r>
    </w:p>
    <w:p w14:paraId="36077C27" w14:textId="77777777" w:rsidR="00F8386E" w:rsidRPr="00445D5A" w:rsidRDefault="00F8386E" w:rsidP="00F8386E"/>
    <w:p w14:paraId="5832B384" w14:textId="77777777" w:rsidR="00F8386E" w:rsidRPr="00445D5A" w:rsidRDefault="00000000" w:rsidP="00F8386E">
      <w:pPr>
        <w:rPr>
          <w:color w:val="00B0F0"/>
        </w:rPr>
      </w:pPr>
      <w:hyperlink r:id="rId11" w:history="1">
        <w:r w:rsidR="00F8386E" w:rsidRPr="00445D5A">
          <w:rPr>
            <w:color w:val="00B0F0"/>
          </w:rPr>
          <w:t>www.genesys-offenburg.de</w:t>
        </w:r>
      </w:hyperlink>
      <w:r w:rsidR="00F8386E" w:rsidRPr="00445D5A">
        <w:rPr>
          <w:color w:val="00B0F0"/>
        </w:rPr>
        <w:br/>
      </w:r>
      <w:hyperlink r:id="rId12" w:history="1">
        <w:r w:rsidR="008C4F97" w:rsidRPr="00445D5A">
          <w:rPr>
            <w:color w:val="00B0F0"/>
          </w:rPr>
          <w:t>https://genesys-offenburg.de/support-center/</w:t>
        </w:r>
      </w:hyperlink>
    </w:p>
    <w:p w14:paraId="2C1DB681" w14:textId="77777777" w:rsidR="00F8386E" w:rsidRPr="00445D5A" w:rsidRDefault="00F8386E" w:rsidP="00F8386E"/>
    <w:p w14:paraId="0AEF4DC1" w14:textId="77777777" w:rsidR="00F8386E" w:rsidRPr="002D5D1F" w:rsidRDefault="00F8386E" w:rsidP="00F8386E">
      <w:pPr>
        <w:rPr>
          <w:lang w:val="fr-FR"/>
        </w:rPr>
      </w:pPr>
      <w:r w:rsidRPr="002D5D1F">
        <w:rPr>
          <w:lang w:val="fr-FR"/>
        </w:rPr>
        <w:t>Phone:</w:t>
      </w:r>
      <w:r w:rsidRPr="002D5D1F">
        <w:rPr>
          <w:lang w:val="fr-FR"/>
        </w:rPr>
        <w:tab/>
        <w:t>+49 (0) 7 81 / 96 92 79- 66</w:t>
      </w:r>
      <w:r>
        <w:rPr>
          <w:lang w:val="fr-FR"/>
        </w:rPr>
        <w:br/>
      </w:r>
      <w:r w:rsidRPr="002D5D1F">
        <w:rPr>
          <w:lang w:val="fr-FR"/>
        </w:rPr>
        <w:t>Fax:</w:t>
      </w:r>
      <w:r w:rsidRPr="002D5D1F">
        <w:rPr>
          <w:lang w:val="fr-FR"/>
        </w:rPr>
        <w:tab/>
      </w:r>
      <w:r>
        <w:rPr>
          <w:lang w:val="fr-FR"/>
        </w:rPr>
        <w:tab/>
      </w:r>
      <w:r w:rsidRPr="002D5D1F">
        <w:rPr>
          <w:lang w:val="fr-FR"/>
        </w:rPr>
        <w:t>+49 (0) 7 81 / 96 92 79- 11</w:t>
      </w:r>
      <w:r>
        <w:rPr>
          <w:lang w:val="fr-FR"/>
        </w:rPr>
        <w:br/>
        <w:t>E</w:t>
      </w:r>
      <w:r w:rsidR="00EC66F1">
        <w:rPr>
          <w:lang w:val="fr-FR"/>
        </w:rPr>
        <w:t>-</w:t>
      </w:r>
      <w:r w:rsidRPr="002D5D1F">
        <w:rPr>
          <w:lang w:val="fr-FR"/>
        </w:rPr>
        <w:t>Mail:</w:t>
      </w:r>
      <w:r w:rsidRPr="002D5D1F">
        <w:rPr>
          <w:lang w:val="fr-FR"/>
        </w:rPr>
        <w:tab/>
        <w:t>support@genesys-offenburg.de</w:t>
      </w:r>
    </w:p>
    <w:p w14:paraId="1986A541" w14:textId="77777777" w:rsidR="00F8386E" w:rsidRPr="00F8386E" w:rsidRDefault="00F8386E" w:rsidP="00F8386E">
      <w:pPr>
        <w:rPr>
          <w:lang w:val="en-GB"/>
        </w:rPr>
      </w:pPr>
    </w:p>
    <w:sectPr w:rsidR="00F8386E" w:rsidRPr="00F8386E" w:rsidSect="00B14B3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1906" w:h="16838"/>
      <w:pgMar w:top="2552" w:right="1417" w:bottom="1135" w:left="1417" w:header="1134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70414" w14:textId="77777777" w:rsidR="00E060DD" w:rsidRDefault="00E060DD" w:rsidP="00DA0D90">
      <w:pPr>
        <w:spacing w:after="0" w:line="240" w:lineRule="auto"/>
      </w:pPr>
      <w:r>
        <w:separator/>
      </w:r>
    </w:p>
  </w:endnote>
  <w:endnote w:type="continuationSeparator" w:id="0">
    <w:p w14:paraId="56DC36ED" w14:textId="77777777" w:rsidR="00E060DD" w:rsidRDefault="00E060DD" w:rsidP="00DA0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652227E0-25AF-403C-A9FC-8BB550BFF3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396D54A-7E65-48F2-989B-D7215BC263DD}"/>
    <w:embedBold r:id="rId3" w:fontKey="{DD5230B8-CA20-43D3-A27D-F4B61F688005}"/>
    <w:embedItalic r:id="rId4" w:fontKey="{72003AA4-32A0-446D-B7B6-63513B9E59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ACF20665-FD0D-4F32-9671-1CAFE149C04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809E1887-7300-4BC1-88C0-46165D3E380C}"/>
  </w:font>
  <w:font w:name="Barlow">
    <w:altName w:val="Calibri"/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7" w:fontKey="{1664D224-742F-49D1-81F1-58022D5937B3}"/>
    <w:embedBold r:id="rId8" w:fontKey="{6163CE94-1ACD-4412-9305-5F59B669F15A}"/>
  </w:font>
  <w:font w:name="Barlow bold">
    <w:altName w:val="Cambria"/>
    <w:panose1 w:val="00000000000000000000"/>
    <w:charset w:val="00"/>
    <w:family w:val="roman"/>
    <w:notTrueType/>
    <w:pitch w:val="default"/>
  </w:font>
  <w:font w:name="Univers Condensed CE">
    <w:altName w:val="Calibri"/>
    <w:charset w:val="00"/>
    <w:family w:val="swiss"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CDACCE98-8B22-4370-B7E4-01F64FDCC7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76C80" w14:textId="77777777" w:rsidR="001042FA" w:rsidRDefault="001042F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6" w:type="dxa"/>
      <w:tblCellMar>
        <w:top w:w="113" w:type="dxa"/>
        <w:left w:w="0" w:type="dxa"/>
        <w:right w:w="0" w:type="dxa"/>
      </w:tblCellMar>
      <w:tblLook w:val="0200" w:firstRow="0" w:lastRow="0" w:firstColumn="0" w:lastColumn="0" w:noHBand="1" w:noVBand="0"/>
    </w:tblPr>
    <w:tblGrid>
      <w:gridCol w:w="4817"/>
      <w:gridCol w:w="4539"/>
    </w:tblGrid>
    <w:tr w:rsidR="009C4343" w:rsidRPr="009C4343" w14:paraId="76008C02" w14:textId="77777777" w:rsidTr="001913EA">
      <w:trPr>
        <w:trHeight w:val="20"/>
      </w:trPr>
      <w:tc>
        <w:tcPr>
          <w:tcW w:w="9356" w:type="dxa"/>
          <w:gridSpan w:val="2"/>
        </w:tcPr>
        <w:p w14:paraId="1E95DB08" w14:textId="77777777" w:rsidR="00A40C0D" w:rsidRPr="009C4343" w:rsidRDefault="00A40C0D" w:rsidP="008261F4">
          <w:pPr>
            <w:pStyle w:val="Fuzeile"/>
            <w:tabs>
              <w:tab w:val="clear" w:pos="4536"/>
              <w:tab w:val="center" w:pos="1839"/>
            </w:tabs>
            <w:ind w:right="-57"/>
            <w:rPr>
              <w:color w:val="292929"/>
              <w:sz w:val="13"/>
              <w:szCs w:val="13"/>
            </w:rPr>
          </w:pPr>
          <w:r w:rsidRPr="00DE2DCD">
            <w:rPr>
              <w:color w:val="292929"/>
              <w:sz w:val="13"/>
              <w:szCs w:val="13"/>
            </w:rPr>
            <w:t xml:space="preserve">GeneSys Elektronik GmbH </w:t>
          </w:r>
          <w:r w:rsidRPr="009C4343">
            <w:rPr>
              <w:rFonts w:cs="Arial"/>
              <w:color w:val="292929"/>
              <w:sz w:val="13"/>
              <w:szCs w:val="13"/>
            </w:rPr>
            <w:sym w:font="Symbol" w:char="F0D7"/>
          </w:r>
          <w:r w:rsidRPr="00DE2DCD">
            <w:rPr>
              <w:color w:val="292929"/>
              <w:sz w:val="13"/>
              <w:szCs w:val="13"/>
            </w:rPr>
            <w:t xml:space="preserve"> In der Spöck 10 </w:t>
          </w:r>
          <w:r w:rsidRPr="009C4343">
            <w:rPr>
              <w:rFonts w:cs="Arial"/>
              <w:color w:val="292929"/>
              <w:sz w:val="13"/>
              <w:szCs w:val="13"/>
            </w:rPr>
            <w:sym w:font="Symbol" w:char="F0D7"/>
          </w:r>
          <w:r w:rsidRPr="00DE2DCD">
            <w:rPr>
              <w:color w:val="292929"/>
              <w:sz w:val="13"/>
              <w:szCs w:val="13"/>
            </w:rPr>
            <w:t xml:space="preserve"> 77656 Offenburg </w:t>
          </w:r>
          <w:r w:rsidRPr="009C4343">
            <w:rPr>
              <w:rFonts w:cs="Arial"/>
              <w:color w:val="292929"/>
              <w:sz w:val="13"/>
              <w:szCs w:val="13"/>
            </w:rPr>
            <w:sym w:font="Symbol" w:char="F0D7"/>
          </w:r>
          <w:r w:rsidRPr="00DE2DCD">
            <w:rPr>
              <w:color w:val="292929"/>
              <w:sz w:val="13"/>
              <w:szCs w:val="13"/>
            </w:rPr>
            <w:t xml:space="preserve"> Germany </w:t>
          </w:r>
          <w:r w:rsidR="00C81FF7" w:rsidRPr="00DE2DCD">
            <w:rPr>
              <w:color w:val="292929"/>
              <w:sz w:val="13"/>
              <w:szCs w:val="13"/>
            </w:rPr>
            <w:t xml:space="preserve"> </w:t>
          </w:r>
          <w:r w:rsidRPr="00DE2DCD">
            <w:rPr>
              <w:color w:val="292929"/>
              <w:sz w:val="13"/>
              <w:szCs w:val="13"/>
            </w:rPr>
            <w:t xml:space="preserve"> </w:t>
          </w:r>
          <w:r w:rsidR="008261F4" w:rsidRPr="00DE2DCD">
            <w:rPr>
              <w:color w:val="292929"/>
              <w:sz w:val="13"/>
              <w:szCs w:val="13"/>
            </w:rPr>
            <w:t xml:space="preserve"> </w:t>
          </w:r>
          <w:r w:rsidR="00C81FF7" w:rsidRPr="00DE2DCD">
            <w:rPr>
              <w:color w:val="292929"/>
              <w:sz w:val="13"/>
              <w:szCs w:val="13"/>
            </w:rPr>
            <w:t xml:space="preserve"> </w:t>
          </w:r>
          <w:r w:rsidRPr="00DE2DCD">
            <w:rPr>
              <w:color w:val="292929"/>
              <w:sz w:val="13"/>
              <w:szCs w:val="13"/>
            </w:rPr>
            <w:t xml:space="preserve"> </w:t>
          </w:r>
          <w:r w:rsidR="001913EA" w:rsidRPr="00DE2DCD">
            <w:rPr>
              <w:color w:val="292929"/>
              <w:sz w:val="13"/>
              <w:szCs w:val="13"/>
            </w:rPr>
            <w:t xml:space="preserve"> </w:t>
          </w:r>
          <w:r w:rsidR="008261F4" w:rsidRPr="00DE2DCD">
            <w:rPr>
              <w:color w:val="292929"/>
              <w:sz w:val="13"/>
              <w:szCs w:val="13"/>
            </w:rPr>
            <w:t xml:space="preserve">  </w:t>
          </w:r>
          <w:r w:rsidRPr="00DE2DCD">
            <w:rPr>
              <w:color w:val="292929"/>
              <w:sz w:val="13"/>
              <w:szCs w:val="13"/>
            </w:rPr>
            <w:t xml:space="preserve">   </w:t>
          </w:r>
          <w:r w:rsidR="00C81FF7" w:rsidRPr="00DE2DCD">
            <w:rPr>
              <w:color w:val="292929"/>
              <w:sz w:val="13"/>
              <w:szCs w:val="13"/>
            </w:rPr>
            <w:t xml:space="preserve"> </w:t>
          </w:r>
          <w:r w:rsidR="008261F4" w:rsidRPr="00DE2DCD">
            <w:rPr>
              <w:color w:val="292929"/>
              <w:sz w:val="13"/>
              <w:szCs w:val="13"/>
            </w:rPr>
            <w:t>+</w:t>
          </w:r>
          <w:r w:rsidRPr="009C4343">
            <w:rPr>
              <w:color w:val="292929"/>
              <w:sz w:val="13"/>
              <w:szCs w:val="13"/>
            </w:rPr>
            <w:t>49 (0) 781 96 92 79 – 0</w:t>
          </w:r>
          <w:r w:rsidR="002C2D91" w:rsidRPr="00DE2DCD">
            <w:rPr>
              <w:color w:val="292929"/>
              <w:sz w:val="13"/>
              <w:szCs w:val="13"/>
            </w:rPr>
            <w:t xml:space="preserve">            </w:t>
          </w:r>
          <w:r w:rsidRPr="009C4343">
            <w:rPr>
              <w:color w:val="292929"/>
              <w:sz w:val="13"/>
              <w:szCs w:val="13"/>
            </w:rPr>
            <w:t>mail@genesys-offenburg.de</w:t>
          </w:r>
          <w:r w:rsidR="002C2D91" w:rsidRPr="00DE2DCD">
            <w:rPr>
              <w:color w:val="292929"/>
              <w:sz w:val="13"/>
              <w:szCs w:val="13"/>
            </w:rPr>
            <w:t xml:space="preserve">             </w:t>
          </w:r>
          <w:r w:rsidR="008261F4" w:rsidRPr="00DE2DCD">
            <w:rPr>
              <w:color w:val="292929"/>
              <w:sz w:val="13"/>
              <w:szCs w:val="13"/>
            </w:rPr>
            <w:t>www.</w:t>
          </w:r>
          <w:r w:rsidRPr="009C4343">
            <w:rPr>
              <w:color w:val="292929"/>
              <w:sz w:val="13"/>
              <w:szCs w:val="13"/>
            </w:rPr>
            <w:t>genesys-offenburg.de</w:t>
          </w:r>
        </w:p>
      </w:tc>
    </w:tr>
    <w:tr w:rsidR="009C4343" w:rsidRPr="009C4343" w14:paraId="3BB0B3C0" w14:textId="77777777" w:rsidTr="001913EA">
      <w:trPr>
        <w:trHeight w:val="20"/>
      </w:trPr>
      <w:tc>
        <w:tcPr>
          <w:tcW w:w="4817" w:type="dxa"/>
        </w:tcPr>
        <w:p w14:paraId="0E081B38" w14:textId="7BAA9E9D" w:rsidR="008B1991" w:rsidRPr="00A11480" w:rsidRDefault="008B199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  <w:lang w:val="en-US"/>
            </w:rPr>
          </w:pPr>
          <w:r w:rsidRPr="009C4343">
            <w:rPr>
              <w:color w:val="292929"/>
              <w:sz w:val="13"/>
              <w:szCs w:val="13"/>
            </w:rPr>
            <w:fldChar w:fldCharType="begin"/>
          </w:r>
          <w:r w:rsidRPr="00A11480">
            <w:rPr>
              <w:color w:val="292929"/>
              <w:sz w:val="13"/>
              <w:szCs w:val="13"/>
              <w:lang w:val="en-US"/>
            </w:rPr>
            <w:instrText xml:space="preserve"> FILENAME \* MERGEFORMAT </w:instrText>
          </w:r>
          <w:r w:rsidRPr="009C4343">
            <w:rPr>
              <w:color w:val="292929"/>
              <w:sz w:val="13"/>
              <w:szCs w:val="13"/>
            </w:rPr>
            <w:fldChar w:fldCharType="separate"/>
          </w:r>
          <w:r w:rsidR="00A11480" w:rsidRPr="00A11480">
            <w:rPr>
              <w:noProof/>
              <w:color w:val="292929"/>
              <w:sz w:val="13"/>
              <w:szCs w:val="13"/>
              <w:lang w:val="en-US"/>
            </w:rPr>
            <w:t>ADMA MDF4 Converter - Release Notes.docx</w:t>
          </w:r>
          <w:r w:rsidRPr="009C4343">
            <w:rPr>
              <w:color w:val="292929"/>
              <w:sz w:val="13"/>
              <w:szCs w:val="13"/>
            </w:rPr>
            <w:fldChar w:fldCharType="end"/>
          </w:r>
        </w:p>
      </w:tc>
      <w:tc>
        <w:tcPr>
          <w:tcW w:w="4539" w:type="dxa"/>
        </w:tcPr>
        <w:p w14:paraId="6808FBCC" w14:textId="77777777" w:rsidR="008B1991" w:rsidRPr="009C4343" w:rsidRDefault="00C338D3" w:rsidP="0099131A">
          <w:pPr>
            <w:pStyle w:val="Fuzeile"/>
            <w:suppressLineNumbers/>
            <w:tabs>
              <w:tab w:val="clear" w:pos="4536"/>
              <w:tab w:val="center" w:pos="1839"/>
            </w:tabs>
            <w:ind w:left="85"/>
            <w:jc w:val="right"/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</w:rPr>
            <w:t xml:space="preserve">Seite / Page  </w:t>
          </w:r>
          <w:r w:rsidR="008B1991" w:rsidRPr="009C4343">
            <w:rPr>
              <w:color w:val="292929"/>
              <w:sz w:val="13"/>
              <w:szCs w:val="13"/>
            </w:rPr>
            <w:fldChar w:fldCharType="begin"/>
          </w:r>
          <w:r w:rsidR="008B1991" w:rsidRPr="009C4343">
            <w:rPr>
              <w:color w:val="292929"/>
              <w:sz w:val="13"/>
              <w:szCs w:val="13"/>
            </w:rPr>
            <w:instrText xml:space="preserve"> PAGE  \* Arabic  \* MERGEFORMAT </w:instrText>
          </w:r>
          <w:r w:rsidR="008B1991" w:rsidRPr="009C4343">
            <w:rPr>
              <w:color w:val="292929"/>
              <w:sz w:val="13"/>
              <w:szCs w:val="13"/>
            </w:rPr>
            <w:fldChar w:fldCharType="separate"/>
          </w:r>
          <w:r w:rsidR="008B1991" w:rsidRPr="009C4343">
            <w:rPr>
              <w:color w:val="292929"/>
              <w:sz w:val="13"/>
              <w:szCs w:val="13"/>
            </w:rPr>
            <w:t>1</w:t>
          </w:r>
          <w:r w:rsidR="008B1991" w:rsidRPr="009C4343">
            <w:rPr>
              <w:color w:val="292929"/>
              <w:sz w:val="13"/>
              <w:szCs w:val="13"/>
            </w:rPr>
            <w:fldChar w:fldCharType="end"/>
          </w:r>
          <w:r w:rsidR="00AD257F" w:rsidRPr="009C4343">
            <w:rPr>
              <w:color w:val="292929"/>
              <w:sz w:val="13"/>
              <w:szCs w:val="13"/>
            </w:rPr>
            <w:t xml:space="preserve"> </w:t>
          </w:r>
          <w:r w:rsidR="008261F4" w:rsidRPr="009C4343">
            <w:rPr>
              <w:color w:val="292929"/>
              <w:sz w:val="13"/>
              <w:szCs w:val="13"/>
            </w:rPr>
            <w:t>/</w:t>
          </w:r>
          <w:r w:rsidR="00AD257F" w:rsidRPr="009C4343">
            <w:rPr>
              <w:color w:val="292929"/>
              <w:sz w:val="13"/>
              <w:szCs w:val="13"/>
            </w:rPr>
            <w:t xml:space="preserve"> </w:t>
          </w:r>
          <w:r w:rsidR="008B1991" w:rsidRPr="009C4343">
            <w:rPr>
              <w:color w:val="292929"/>
              <w:sz w:val="13"/>
              <w:szCs w:val="13"/>
            </w:rPr>
            <w:fldChar w:fldCharType="begin"/>
          </w:r>
          <w:r w:rsidR="008B1991" w:rsidRPr="009C4343">
            <w:rPr>
              <w:color w:val="292929"/>
              <w:sz w:val="13"/>
              <w:szCs w:val="13"/>
            </w:rPr>
            <w:instrText xml:space="preserve"> NUMPAGES  \* Arabic  \* MERGEFORMAT </w:instrText>
          </w:r>
          <w:r w:rsidR="008B1991" w:rsidRPr="009C4343">
            <w:rPr>
              <w:color w:val="292929"/>
              <w:sz w:val="13"/>
              <w:szCs w:val="13"/>
            </w:rPr>
            <w:fldChar w:fldCharType="separate"/>
          </w:r>
          <w:r w:rsidR="008B1991" w:rsidRPr="009C4343">
            <w:rPr>
              <w:color w:val="292929"/>
              <w:sz w:val="13"/>
              <w:szCs w:val="13"/>
            </w:rPr>
            <w:t>2</w:t>
          </w:r>
          <w:r w:rsidR="008B1991" w:rsidRPr="009C4343">
            <w:rPr>
              <w:color w:val="292929"/>
              <w:sz w:val="13"/>
              <w:szCs w:val="13"/>
            </w:rPr>
            <w:fldChar w:fldCharType="end"/>
          </w:r>
        </w:p>
      </w:tc>
    </w:tr>
  </w:tbl>
  <w:p w14:paraId="04ECA325" w14:textId="77777777" w:rsidR="00C47C8C" w:rsidRPr="009C4343" w:rsidRDefault="008B1991" w:rsidP="001913EA">
    <w:pPr>
      <w:spacing w:after="0" w:line="240" w:lineRule="auto"/>
      <w:rPr>
        <w:color w:val="292929"/>
        <w:sz w:val="13"/>
        <w:szCs w:val="13"/>
      </w:rPr>
    </w:pPr>
    <w:r w:rsidRPr="009C4343">
      <w:rPr>
        <w:noProof/>
        <w:color w:val="292929"/>
        <w:sz w:val="13"/>
        <w:szCs w:val="13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376DD4F5" wp14:editId="0B8F8AF5">
              <wp:simplePos x="0" y="0"/>
              <wp:positionH relativeFrom="column">
                <wp:posOffset>635</wp:posOffset>
              </wp:positionH>
              <wp:positionV relativeFrom="paragraph">
                <wp:posOffset>-370337</wp:posOffset>
              </wp:positionV>
              <wp:extent cx="5950580" cy="0"/>
              <wp:effectExtent l="0" t="0" r="0" b="0"/>
              <wp:wrapNone/>
              <wp:docPr id="12" name="Gerader Verbinde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0580" cy="0"/>
                      </a:xfrm>
                      <a:prstGeom prst="line">
                        <a:avLst/>
                      </a:prstGeom>
                      <a:ln w="5080"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9D8BC2" id="Gerader Verbinder 1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05pt,-29.15pt" to="468.6pt,-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" strokecolor="#b0d4ff [3214]" strokeweight=".4pt">
              <v:stroke joinstyle="miter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6" w:type="dxa"/>
      <w:tblCellMar>
        <w:top w:w="113" w:type="dxa"/>
        <w:left w:w="0" w:type="dxa"/>
        <w:right w:w="0" w:type="dxa"/>
      </w:tblCellMar>
      <w:tblLook w:val="0200" w:firstRow="0" w:lastRow="0" w:firstColumn="0" w:lastColumn="0" w:noHBand="1" w:noVBand="0"/>
    </w:tblPr>
    <w:tblGrid>
      <w:gridCol w:w="2408"/>
      <w:gridCol w:w="2409"/>
      <w:gridCol w:w="2408"/>
      <w:gridCol w:w="2131"/>
    </w:tblGrid>
    <w:tr w:rsidR="009C4343" w:rsidRPr="009C4343" w14:paraId="02C0CBBC" w14:textId="77777777" w:rsidTr="00861B55">
      <w:trPr>
        <w:trHeight w:val="20"/>
      </w:trPr>
      <w:tc>
        <w:tcPr>
          <w:tcW w:w="2408" w:type="dxa"/>
        </w:tcPr>
        <w:p w14:paraId="310275E3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</w:rPr>
            <w:t xml:space="preserve">Geschäftsführer / Managing </w:t>
          </w:r>
          <w:proofErr w:type="spellStart"/>
          <w:r w:rsidRPr="009C4343">
            <w:rPr>
              <w:color w:val="292929"/>
              <w:sz w:val="13"/>
              <w:szCs w:val="13"/>
            </w:rPr>
            <w:t>Directors</w:t>
          </w:r>
          <w:proofErr w:type="spellEnd"/>
          <w:r w:rsidRPr="009C4343">
            <w:rPr>
              <w:color w:val="292929"/>
              <w:sz w:val="13"/>
              <w:szCs w:val="13"/>
            </w:rPr>
            <w:t>:</w:t>
          </w:r>
        </w:p>
        <w:p w14:paraId="46715E54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</w:rPr>
            <w:t>Dr. Bertold Huber, David Huber</w:t>
          </w:r>
        </w:p>
        <w:p w14:paraId="063CA6B1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  <w:lang w:val="nl-NL"/>
            </w:rPr>
          </w:pPr>
          <w:proofErr w:type="spellStart"/>
          <w:r w:rsidRPr="009C4343">
            <w:rPr>
              <w:color w:val="292929"/>
              <w:sz w:val="13"/>
              <w:szCs w:val="13"/>
              <w:lang w:val="fr-FR"/>
            </w:rPr>
            <w:t>USt</w:t>
          </w:r>
          <w:proofErr w:type="spellEnd"/>
          <w:r w:rsidRPr="009C4343">
            <w:rPr>
              <w:color w:val="292929"/>
              <w:sz w:val="13"/>
              <w:szCs w:val="13"/>
              <w:lang w:val="fr-FR"/>
            </w:rPr>
            <w:t xml:space="preserve"> - </w:t>
          </w:r>
          <w:proofErr w:type="spellStart"/>
          <w:r w:rsidRPr="009C4343">
            <w:rPr>
              <w:color w:val="292929"/>
              <w:sz w:val="13"/>
              <w:szCs w:val="13"/>
              <w:lang w:val="fr-FR"/>
            </w:rPr>
            <w:t>IdNr</w:t>
          </w:r>
          <w:proofErr w:type="spellEnd"/>
          <w:r w:rsidRPr="009C4343">
            <w:rPr>
              <w:color w:val="292929"/>
              <w:sz w:val="13"/>
              <w:szCs w:val="13"/>
              <w:lang w:val="fr-FR"/>
            </w:rPr>
            <w:t>.: *DE 178 338 123*</w:t>
          </w:r>
        </w:p>
      </w:tc>
      <w:tc>
        <w:tcPr>
          <w:tcW w:w="2409" w:type="dxa"/>
        </w:tcPr>
        <w:p w14:paraId="5FD39689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</w:rPr>
            <w:t>Handelsregister / Commercial Register:</w:t>
          </w:r>
        </w:p>
        <w:p w14:paraId="5342F57D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</w:rPr>
            <w:t>Amtsgericht Freiburg im Breisgau</w:t>
          </w:r>
        </w:p>
        <w:p w14:paraId="4AD08F95" w14:textId="77777777" w:rsidR="00877A71" w:rsidRPr="009C4343" w:rsidRDefault="00877A71" w:rsidP="008261F4">
          <w:pPr>
            <w:pStyle w:val="Fuzeile"/>
            <w:suppressLineNumbers/>
            <w:tabs>
              <w:tab w:val="clear" w:pos="4536"/>
              <w:tab w:val="clear" w:pos="9072"/>
              <w:tab w:val="center" w:pos="1204"/>
            </w:tabs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  <w:lang w:val="nl-NL"/>
            </w:rPr>
            <w:t>HRB 471 669</w:t>
          </w:r>
          <w:r w:rsidR="008261F4" w:rsidRPr="009C4343">
            <w:rPr>
              <w:color w:val="292929"/>
              <w:sz w:val="13"/>
              <w:szCs w:val="13"/>
              <w:lang w:val="nl-NL"/>
            </w:rPr>
            <w:tab/>
          </w:r>
        </w:p>
      </w:tc>
      <w:tc>
        <w:tcPr>
          <w:tcW w:w="2408" w:type="dxa"/>
        </w:tcPr>
        <w:p w14:paraId="3E21126F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  <w:lang w:val="nl-NL"/>
            </w:rPr>
          </w:pPr>
          <w:r w:rsidRPr="009C4343">
            <w:rPr>
              <w:color w:val="292929"/>
              <w:sz w:val="13"/>
              <w:szCs w:val="13"/>
              <w:lang w:val="nl-NL"/>
            </w:rPr>
            <w:t>Volksbank Offenburg</w:t>
          </w:r>
        </w:p>
        <w:p w14:paraId="15CCF4DC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  <w:lang w:val="nl-NL"/>
            </w:rPr>
          </w:pPr>
          <w:r w:rsidRPr="009C4343">
            <w:rPr>
              <w:color w:val="292929"/>
              <w:sz w:val="13"/>
              <w:szCs w:val="13"/>
              <w:lang w:val="nl-NL"/>
            </w:rPr>
            <w:t>IBAN: DE88 6649 0000 0002 7787 00</w:t>
          </w:r>
        </w:p>
        <w:p w14:paraId="72DA48CD" w14:textId="77777777" w:rsidR="00877A71" w:rsidRPr="00DE2DCD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  <w:lang w:val="nl-NL"/>
            </w:rPr>
          </w:pPr>
          <w:r w:rsidRPr="00DE2DCD">
            <w:rPr>
              <w:color w:val="292929"/>
              <w:sz w:val="13"/>
              <w:szCs w:val="13"/>
              <w:lang w:val="nl-NL"/>
            </w:rPr>
            <w:t>BIC: GENODE61OG1</w:t>
          </w:r>
        </w:p>
      </w:tc>
      <w:tc>
        <w:tcPr>
          <w:tcW w:w="2131" w:type="dxa"/>
        </w:tcPr>
        <w:p w14:paraId="3B27D91C" w14:textId="77777777" w:rsidR="00877A71" w:rsidRPr="009C4343" w:rsidRDefault="00877A71" w:rsidP="00B14DF7">
          <w:pPr>
            <w:pStyle w:val="Fuzeile"/>
            <w:suppressLineNumbers/>
            <w:tabs>
              <w:tab w:val="clear" w:pos="4536"/>
              <w:tab w:val="center" w:pos="1839"/>
            </w:tabs>
            <w:ind w:left="91"/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</w:rPr>
            <w:t xml:space="preserve">Deutsche Bank Filiale Offenburg </w:t>
          </w:r>
          <w:r w:rsidR="00E848DE" w:rsidRPr="009C4343">
            <w:rPr>
              <w:color w:val="292929"/>
              <w:sz w:val="13"/>
              <w:szCs w:val="13"/>
            </w:rPr>
            <w:br/>
          </w:r>
          <w:r w:rsidRPr="009C4343">
            <w:rPr>
              <w:color w:val="292929"/>
              <w:sz w:val="13"/>
              <w:szCs w:val="13"/>
            </w:rPr>
            <w:t xml:space="preserve">IBAN: DE03 6647 0035 0055 8965 00 </w:t>
          </w:r>
          <w:r w:rsidR="003C58C3" w:rsidRPr="009C4343">
            <w:rPr>
              <w:color w:val="292929"/>
              <w:sz w:val="13"/>
              <w:szCs w:val="13"/>
            </w:rPr>
            <w:br/>
          </w:r>
          <w:r w:rsidRPr="009C4343">
            <w:rPr>
              <w:color w:val="292929"/>
              <w:sz w:val="13"/>
              <w:szCs w:val="13"/>
            </w:rPr>
            <w:t>BIC: DEUTDE6F664</w:t>
          </w:r>
        </w:p>
      </w:tc>
    </w:tr>
    <w:tr w:rsidR="009C4343" w:rsidRPr="009C4343" w14:paraId="048C1614" w14:textId="77777777" w:rsidTr="00861B55">
      <w:trPr>
        <w:trHeight w:val="20"/>
      </w:trPr>
      <w:tc>
        <w:tcPr>
          <w:tcW w:w="4817" w:type="dxa"/>
          <w:gridSpan w:val="2"/>
        </w:tcPr>
        <w:p w14:paraId="3954A67E" w14:textId="522F8F4B" w:rsidR="00C21841" w:rsidRPr="00A11480" w:rsidRDefault="00C21841" w:rsidP="00B14DF7">
          <w:pPr>
            <w:pStyle w:val="Fuzeile"/>
            <w:suppressLineNumbers/>
            <w:tabs>
              <w:tab w:val="clear" w:pos="4536"/>
              <w:tab w:val="center" w:pos="1839"/>
            </w:tabs>
            <w:rPr>
              <w:color w:val="292929"/>
              <w:sz w:val="13"/>
              <w:szCs w:val="13"/>
              <w:lang w:val="en-US"/>
            </w:rPr>
          </w:pPr>
          <w:r w:rsidRPr="009C4343">
            <w:rPr>
              <w:color w:val="292929"/>
              <w:sz w:val="13"/>
              <w:szCs w:val="13"/>
            </w:rPr>
            <w:fldChar w:fldCharType="begin"/>
          </w:r>
          <w:r w:rsidRPr="00A11480">
            <w:rPr>
              <w:color w:val="292929"/>
              <w:sz w:val="13"/>
              <w:szCs w:val="13"/>
              <w:lang w:val="en-US"/>
            </w:rPr>
            <w:instrText xml:space="preserve"> FILENAME \* MERGEFORMAT </w:instrText>
          </w:r>
          <w:r w:rsidRPr="009C4343">
            <w:rPr>
              <w:color w:val="292929"/>
              <w:sz w:val="13"/>
              <w:szCs w:val="13"/>
            </w:rPr>
            <w:fldChar w:fldCharType="separate"/>
          </w:r>
          <w:r w:rsidR="00A11480" w:rsidRPr="00A11480">
            <w:rPr>
              <w:noProof/>
              <w:color w:val="292929"/>
              <w:sz w:val="13"/>
              <w:szCs w:val="13"/>
              <w:lang w:val="en-US"/>
            </w:rPr>
            <w:t>ADMA MDF4 Converter - Release Notes.docx</w:t>
          </w:r>
          <w:r w:rsidRPr="009C4343">
            <w:rPr>
              <w:color w:val="292929"/>
              <w:sz w:val="13"/>
              <w:szCs w:val="13"/>
            </w:rPr>
            <w:fldChar w:fldCharType="end"/>
          </w:r>
        </w:p>
      </w:tc>
      <w:tc>
        <w:tcPr>
          <w:tcW w:w="4539" w:type="dxa"/>
          <w:gridSpan w:val="2"/>
        </w:tcPr>
        <w:p w14:paraId="7F83F648" w14:textId="77777777" w:rsidR="00C21841" w:rsidRPr="009C4343" w:rsidRDefault="00C21841" w:rsidP="0099131A">
          <w:pPr>
            <w:pStyle w:val="Fuzeile"/>
            <w:suppressLineNumbers/>
            <w:tabs>
              <w:tab w:val="clear" w:pos="4536"/>
              <w:tab w:val="center" w:pos="1839"/>
            </w:tabs>
            <w:ind w:left="85"/>
            <w:jc w:val="right"/>
            <w:rPr>
              <w:color w:val="292929"/>
              <w:sz w:val="13"/>
              <w:szCs w:val="13"/>
            </w:rPr>
          </w:pPr>
          <w:r w:rsidRPr="009C4343">
            <w:rPr>
              <w:color w:val="292929"/>
              <w:sz w:val="13"/>
              <w:szCs w:val="13"/>
            </w:rPr>
            <w:t>Seite</w:t>
          </w:r>
          <w:r w:rsidR="00AD257F" w:rsidRPr="009C4343">
            <w:rPr>
              <w:color w:val="292929"/>
              <w:sz w:val="13"/>
              <w:szCs w:val="13"/>
            </w:rPr>
            <w:t xml:space="preserve"> </w:t>
          </w:r>
          <w:r w:rsidR="00C338D3" w:rsidRPr="009C4343">
            <w:rPr>
              <w:color w:val="292929"/>
              <w:sz w:val="13"/>
              <w:szCs w:val="13"/>
            </w:rPr>
            <w:t xml:space="preserve">/ </w:t>
          </w:r>
          <w:r w:rsidR="00AD257F" w:rsidRPr="009C4343">
            <w:rPr>
              <w:color w:val="292929"/>
              <w:sz w:val="13"/>
              <w:szCs w:val="13"/>
            </w:rPr>
            <w:t>P</w:t>
          </w:r>
          <w:r w:rsidR="008261F4" w:rsidRPr="009C4343">
            <w:rPr>
              <w:color w:val="292929"/>
              <w:sz w:val="13"/>
              <w:szCs w:val="13"/>
            </w:rPr>
            <w:t>age</w:t>
          </w:r>
          <w:r w:rsidR="00C338D3" w:rsidRPr="009C4343">
            <w:rPr>
              <w:color w:val="292929"/>
              <w:sz w:val="13"/>
              <w:szCs w:val="13"/>
            </w:rPr>
            <w:t xml:space="preserve"> </w:t>
          </w:r>
          <w:r w:rsidRPr="009C4343">
            <w:rPr>
              <w:color w:val="292929"/>
              <w:sz w:val="13"/>
              <w:szCs w:val="13"/>
            </w:rPr>
            <w:t xml:space="preserve"> </w:t>
          </w:r>
          <w:r w:rsidRPr="009C4343">
            <w:rPr>
              <w:color w:val="292929"/>
              <w:sz w:val="13"/>
              <w:szCs w:val="13"/>
            </w:rPr>
            <w:fldChar w:fldCharType="begin"/>
          </w:r>
          <w:r w:rsidRPr="009C4343">
            <w:rPr>
              <w:color w:val="292929"/>
              <w:sz w:val="13"/>
              <w:szCs w:val="13"/>
            </w:rPr>
            <w:instrText xml:space="preserve"> PAGE  \* Arabic  \* MERGEFORMAT </w:instrText>
          </w:r>
          <w:r w:rsidRPr="009C4343">
            <w:rPr>
              <w:color w:val="292929"/>
              <w:sz w:val="13"/>
              <w:szCs w:val="13"/>
            </w:rPr>
            <w:fldChar w:fldCharType="separate"/>
          </w:r>
          <w:r w:rsidRPr="009C4343">
            <w:rPr>
              <w:color w:val="292929"/>
              <w:sz w:val="13"/>
              <w:szCs w:val="13"/>
            </w:rPr>
            <w:t>1</w:t>
          </w:r>
          <w:r w:rsidRPr="009C4343">
            <w:rPr>
              <w:color w:val="292929"/>
              <w:sz w:val="13"/>
              <w:szCs w:val="13"/>
            </w:rPr>
            <w:fldChar w:fldCharType="end"/>
          </w:r>
          <w:r w:rsidR="00AD257F" w:rsidRPr="009C4343">
            <w:rPr>
              <w:color w:val="292929"/>
              <w:sz w:val="13"/>
              <w:szCs w:val="13"/>
            </w:rPr>
            <w:t xml:space="preserve"> </w:t>
          </w:r>
          <w:r w:rsidR="008261F4" w:rsidRPr="009C4343">
            <w:rPr>
              <w:color w:val="292929"/>
              <w:sz w:val="13"/>
              <w:szCs w:val="13"/>
            </w:rPr>
            <w:t>/</w:t>
          </w:r>
          <w:r w:rsidR="00AD257F" w:rsidRPr="009C4343">
            <w:rPr>
              <w:color w:val="292929"/>
              <w:sz w:val="13"/>
              <w:szCs w:val="13"/>
            </w:rPr>
            <w:t xml:space="preserve"> </w:t>
          </w:r>
          <w:r w:rsidRPr="009C4343">
            <w:rPr>
              <w:color w:val="292929"/>
              <w:sz w:val="13"/>
              <w:szCs w:val="13"/>
            </w:rPr>
            <w:fldChar w:fldCharType="begin"/>
          </w:r>
          <w:r w:rsidRPr="009C4343">
            <w:rPr>
              <w:color w:val="292929"/>
              <w:sz w:val="13"/>
              <w:szCs w:val="13"/>
            </w:rPr>
            <w:instrText xml:space="preserve"> NUMPAGES  \* Arabic  \* MERGEFORMAT </w:instrText>
          </w:r>
          <w:r w:rsidRPr="009C4343">
            <w:rPr>
              <w:color w:val="292929"/>
              <w:sz w:val="13"/>
              <w:szCs w:val="13"/>
            </w:rPr>
            <w:fldChar w:fldCharType="separate"/>
          </w:r>
          <w:r w:rsidRPr="009C4343">
            <w:rPr>
              <w:color w:val="292929"/>
              <w:sz w:val="13"/>
              <w:szCs w:val="13"/>
            </w:rPr>
            <w:t>2</w:t>
          </w:r>
          <w:r w:rsidRPr="009C4343">
            <w:rPr>
              <w:color w:val="292929"/>
              <w:sz w:val="13"/>
              <w:szCs w:val="13"/>
            </w:rPr>
            <w:fldChar w:fldCharType="end"/>
          </w:r>
        </w:p>
      </w:tc>
    </w:tr>
  </w:tbl>
  <w:p w14:paraId="0D37C2BA" w14:textId="77777777" w:rsidR="00C47C8C" w:rsidRPr="009C4343" w:rsidRDefault="00B14DF7" w:rsidP="00FC52CE">
    <w:pPr>
      <w:spacing w:after="0" w:line="240" w:lineRule="auto"/>
      <w:rPr>
        <w:color w:val="292929"/>
        <w:sz w:val="13"/>
        <w:szCs w:val="13"/>
      </w:rPr>
    </w:pPr>
    <w:r w:rsidRPr="009C4343">
      <w:rPr>
        <w:noProof/>
        <w:color w:val="292929"/>
        <w:sz w:val="13"/>
        <w:szCs w:val="13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DD955DB" wp14:editId="15BFBDEE">
              <wp:simplePos x="0" y="0"/>
              <wp:positionH relativeFrom="column">
                <wp:posOffset>645</wp:posOffset>
              </wp:positionH>
              <wp:positionV relativeFrom="paragraph">
                <wp:posOffset>-576793</wp:posOffset>
              </wp:positionV>
              <wp:extent cx="5950580" cy="0"/>
              <wp:effectExtent l="0" t="0" r="0" b="0"/>
              <wp:wrapNone/>
              <wp:docPr id="8" name="Gerader Verbinde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0580" cy="0"/>
                      </a:xfrm>
                      <a:prstGeom prst="line">
                        <a:avLst/>
                      </a:prstGeom>
                      <a:ln w="5080"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F9A80E" id="Gerader Verbinder 8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05pt,-45.4pt" to="468.6pt,-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" strokecolor="#b0d4ff [3214]" strokeweight=".4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42E70" w14:textId="77777777" w:rsidR="00E060DD" w:rsidRDefault="00E060DD" w:rsidP="00DA0D90">
      <w:pPr>
        <w:spacing w:after="0" w:line="240" w:lineRule="auto"/>
      </w:pPr>
      <w:r>
        <w:separator/>
      </w:r>
    </w:p>
  </w:footnote>
  <w:footnote w:type="continuationSeparator" w:id="0">
    <w:p w14:paraId="626C3565" w14:textId="77777777" w:rsidR="00E060DD" w:rsidRDefault="00E060DD" w:rsidP="00DA0D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C5C26" w14:textId="77777777" w:rsidR="001042FA" w:rsidRDefault="001042F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B4BBB" w14:textId="77777777" w:rsidR="00F77587" w:rsidRPr="00284CB9" w:rsidRDefault="00F77587" w:rsidP="00F77587">
    <w:pPr>
      <w:pStyle w:val="Kopfzeile"/>
    </w:pPr>
    <w:r>
      <w:rPr>
        <w:noProof/>
        <w:color w:val="292929"/>
      </w:rPr>
      <w:drawing>
        <wp:anchor distT="0" distB="0" distL="114300" distR="114300" simplePos="0" relativeHeight="251699200" behindDoc="1" locked="0" layoutInCell="1" allowOverlap="1" wp14:anchorId="467D4FFA" wp14:editId="5071F460">
          <wp:simplePos x="0" y="0"/>
          <wp:positionH relativeFrom="column">
            <wp:posOffset>3762375</wp:posOffset>
          </wp:positionH>
          <wp:positionV relativeFrom="page">
            <wp:posOffset>528955</wp:posOffset>
          </wp:positionV>
          <wp:extent cx="2030400" cy="709200"/>
          <wp:effectExtent l="0" t="0" r="8255" b="0"/>
          <wp:wrapNone/>
          <wp:docPr id="15" name="Grafik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400" cy="70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0" wp14:anchorId="3EB8D673" wp14:editId="5407CFDE">
              <wp:simplePos x="0" y="0"/>
              <wp:positionH relativeFrom="page">
                <wp:posOffset>180340</wp:posOffset>
              </wp:positionH>
              <wp:positionV relativeFrom="page">
                <wp:posOffset>5346700</wp:posOffset>
              </wp:positionV>
              <wp:extent cx="252095" cy="0"/>
              <wp:effectExtent l="0" t="0" r="0" b="0"/>
              <wp:wrapSquare wrapText="bothSides"/>
              <wp:docPr id="4" name="Gerader Verbinde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09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accent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43D929" id="Gerader Verbinder 4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2pt,421pt" to="34.05pt,4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" o:allowoverlap="f" strokecolor="#4898bd [3204]">
              <w10:wrap type="square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0" wp14:anchorId="4ABE6C89" wp14:editId="0656AB66">
              <wp:simplePos x="0" y="0"/>
              <wp:positionH relativeFrom="page">
                <wp:posOffset>180340</wp:posOffset>
              </wp:positionH>
              <wp:positionV relativeFrom="page">
                <wp:posOffset>7560945</wp:posOffset>
              </wp:positionV>
              <wp:extent cx="182880" cy="0"/>
              <wp:effectExtent l="0" t="0" r="0" b="0"/>
              <wp:wrapSquare wrapText="bothSides"/>
              <wp:docPr id="5" name="Gerader Verbinde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288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accent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5DC0FD" id="Gerader Verbinder 5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2pt,595.35pt" to="28.6pt,5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" o:allowoverlap="f" strokecolor="#4898bd [3204]">
              <w10:wrap type="square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0" wp14:anchorId="45FA238C" wp14:editId="2832943E">
              <wp:simplePos x="0" y="0"/>
              <wp:positionH relativeFrom="page">
                <wp:posOffset>180340</wp:posOffset>
              </wp:positionH>
              <wp:positionV relativeFrom="page">
                <wp:posOffset>3780790</wp:posOffset>
              </wp:positionV>
              <wp:extent cx="179705" cy="0"/>
              <wp:effectExtent l="0" t="0" r="0" b="0"/>
              <wp:wrapSquare wrapText="bothSides"/>
              <wp:docPr id="7" name="Gerader Verbinde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970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accent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3360E6" id="Gerader Verbinder 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2pt,297.7pt" to="28.35pt,2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" o:allowoverlap="f" strokecolor="#4898bd [3204]">
              <w10:wrap type="square" anchorx="page" anchory="page"/>
            </v:line>
          </w:pict>
        </mc:Fallback>
      </mc:AlternateContent>
    </w:r>
  </w:p>
  <w:p w14:paraId="496517CE" w14:textId="77777777" w:rsidR="00DA0D90" w:rsidRPr="00F77587" w:rsidRDefault="00DA0D90" w:rsidP="00F77587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2CD76" w14:textId="45254F82" w:rsidR="0072318F" w:rsidRPr="00E71DCD" w:rsidRDefault="0072318F" w:rsidP="00F77587">
    <w:pPr>
      <w:pStyle w:val="Kopfzeile"/>
      <w:rPr>
        <w:b/>
        <w:bCs/>
        <w:sz w:val="32"/>
        <w:szCs w:val="32"/>
        <w:lang w:val="en-US"/>
      </w:rPr>
    </w:pPr>
    <w:bookmarkStart w:id="0" w:name="_Hlk72317827"/>
    <w:bookmarkStart w:id="1" w:name="_Hlk72317828"/>
    <w:bookmarkStart w:id="2" w:name="_Hlk72318936"/>
    <w:bookmarkStart w:id="3" w:name="_Hlk72318937"/>
    <w:bookmarkStart w:id="4" w:name="_Hlk72319145"/>
    <w:bookmarkStart w:id="5" w:name="_Hlk72319146"/>
    <w:r>
      <w:rPr>
        <w:noProof/>
      </w:rPr>
      <w:drawing>
        <wp:anchor distT="0" distB="0" distL="114300" distR="114300" simplePos="0" relativeHeight="251702272" behindDoc="1" locked="0" layoutInCell="1" allowOverlap="1" wp14:anchorId="1CD28537" wp14:editId="534D48E6">
          <wp:simplePos x="0" y="0"/>
          <wp:positionH relativeFrom="column">
            <wp:posOffset>-905773</wp:posOffset>
          </wp:positionH>
          <wp:positionV relativeFrom="paragraph">
            <wp:posOffset>-953566</wp:posOffset>
          </wp:positionV>
          <wp:extent cx="7560000" cy="10692000"/>
          <wp:effectExtent l="0" t="0" r="3175" b="0"/>
          <wp:wrapNone/>
          <wp:docPr id="6" name="Grafik 6" descr="Ein Bild, das Karte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fik 6" descr="Ein Bild, das Karte enthält.&#10;&#10;Automatisch generierte Beschreibu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7587" w:rsidRPr="0072318F">
      <w:rPr>
        <w:b/>
        <w:bCs/>
        <w:noProof/>
        <w:color w:val="292929"/>
        <w:sz w:val="32"/>
        <w:szCs w:val="32"/>
      </w:rPr>
      <w:drawing>
        <wp:anchor distT="0" distB="0" distL="114300" distR="114300" simplePos="0" relativeHeight="251694080" behindDoc="1" locked="0" layoutInCell="1" allowOverlap="1" wp14:anchorId="56F2890D" wp14:editId="3180AE56">
          <wp:simplePos x="0" y="0"/>
          <wp:positionH relativeFrom="column">
            <wp:posOffset>3762375</wp:posOffset>
          </wp:positionH>
          <wp:positionV relativeFrom="page">
            <wp:posOffset>528955</wp:posOffset>
          </wp:positionV>
          <wp:extent cx="2030400" cy="709200"/>
          <wp:effectExtent l="0" t="0" r="8255" b="0"/>
          <wp:wrapNone/>
          <wp:docPr id="26" name="Grafik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400" cy="70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7587" w:rsidRPr="0072318F">
      <w:rPr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93056" behindDoc="0" locked="0" layoutInCell="1" allowOverlap="0" wp14:anchorId="30ACE153" wp14:editId="734CFCF3">
              <wp:simplePos x="0" y="0"/>
              <wp:positionH relativeFrom="page">
                <wp:posOffset>180340</wp:posOffset>
              </wp:positionH>
              <wp:positionV relativeFrom="page">
                <wp:posOffset>5346700</wp:posOffset>
              </wp:positionV>
              <wp:extent cx="252095" cy="0"/>
              <wp:effectExtent l="0" t="0" r="0" b="0"/>
              <wp:wrapSquare wrapText="bothSides"/>
              <wp:docPr id="10" name="Gerader Verbinde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09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accent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61339" id="Gerader Verbinder 10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2pt,421pt" to="34.05pt,4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" o:allowoverlap="f" strokecolor="#4898bd [3204]">
              <w10:wrap type="square" anchorx="page" anchory="page"/>
            </v:line>
          </w:pict>
        </mc:Fallback>
      </mc:AlternateContent>
    </w:r>
    <w:r w:rsidR="00F77587" w:rsidRPr="0072318F">
      <w:rPr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92032" behindDoc="0" locked="0" layoutInCell="1" allowOverlap="0" wp14:anchorId="6B90E146" wp14:editId="301F22F5">
              <wp:simplePos x="0" y="0"/>
              <wp:positionH relativeFrom="page">
                <wp:posOffset>180340</wp:posOffset>
              </wp:positionH>
              <wp:positionV relativeFrom="page">
                <wp:posOffset>7560945</wp:posOffset>
              </wp:positionV>
              <wp:extent cx="182880" cy="0"/>
              <wp:effectExtent l="0" t="0" r="0" b="0"/>
              <wp:wrapSquare wrapText="bothSides"/>
              <wp:docPr id="11" name="Gerader Verbinder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288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accent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324E04" id="Gerader Verbinder 1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2pt,595.35pt" to="28.6pt,5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" o:allowoverlap="f" strokecolor="#4898bd [3204]">
              <w10:wrap type="square" anchorx="page" anchory="page"/>
            </v:line>
          </w:pict>
        </mc:Fallback>
      </mc:AlternateContent>
    </w:r>
    <w:r w:rsidR="00F77587" w:rsidRPr="0072318F">
      <w:rPr>
        <w:b/>
        <w:bCs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91008" behindDoc="0" locked="0" layoutInCell="1" allowOverlap="0" wp14:anchorId="358CD377" wp14:editId="76995A7D">
              <wp:simplePos x="0" y="0"/>
              <wp:positionH relativeFrom="page">
                <wp:posOffset>180340</wp:posOffset>
              </wp:positionH>
              <wp:positionV relativeFrom="page">
                <wp:posOffset>3780790</wp:posOffset>
              </wp:positionV>
              <wp:extent cx="179705" cy="0"/>
              <wp:effectExtent l="0" t="0" r="0" b="0"/>
              <wp:wrapSquare wrapText="bothSides"/>
              <wp:docPr id="13" name="Gerader Verbinder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970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accent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B0D20A" id="Gerader Verbinder 13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2pt,297.7pt" to="28.35pt,2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" o:allowoverlap="f" strokecolor="#4898bd [3204]">
              <w10:wrap type="square" anchorx="page" anchory="page"/>
            </v:line>
          </w:pict>
        </mc:Fallback>
      </mc:AlternateContent>
    </w:r>
    <w:bookmarkEnd w:id="0"/>
    <w:bookmarkEnd w:id="1"/>
    <w:bookmarkEnd w:id="2"/>
    <w:bookmarkEnd w:id="3"/>
    <w:bookmarkEnd w:id="4"/>
    <w:bookmarkEnd w:id="5"/>
    <w:r w:rsidR="00494677">
      <w:rPr>
        <w:b/>
        <w:bCs/>
        <w:sz w:val="32"/>
        <w:szCs w:val="32"/>
        <w:lang w:val="en-US"/>
      </w:rPr>
      <w:t>ADMA MDF4 Converter</w:t>
    </w:r>
  </w:p>
  <w:p w14:paraId="1BB10B3A" w14:textId="77777777" w:rsidR="0072318F" w:rsidRPr="00E71DCD" w:rsidRDefault="0072318F" w:rsidP="00F77587">
    <w:pPr>
      <w:pStyle w:val="Kopfzeile"/>
      <w:rPr>
        <w:sz w:val="32"/>
        <w:szCs w:val="32"/>
        <w:lang w:val="en-US"/>
      </w:rPr>
    </w:pPr>
    <w:r w:rsidRPr="00E71DCD">
      <w:rPr>
        <w:sz w:val="32"/>
        <w:szCs w:val="32"/>
        <w:lang w:val="en-US"/>
      </w:rPr>
      <w:t>Release Notes</w:t>
    </w:r>
  </w:p>
  <w:p w14:paraId="72085E00" w14:textId="77777777" w:rsidR="00DA0D90" w:rsidRPr="00F77587" w:rsidRDefault="0072318F" w:rsidP="00F77587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4315A94" wp14:editId="246CD2A2">
              <wp:simplePos x="0" y="0"/>
              <wp:positionH relativeFrom="column">
                <wp:posOffset>-2648</wp:posOffset>
              </wp:positionH>
              <wp:positionV relativeFrom="paragraph">
                <wp:posOffset>206962</wp:posOffset>
              </wp:positionV>
              <wp:extent cx="5791212" cy="0"/>
              <wp:effectExtent l="0" t="0" r="22860" b="33655"/>
              <wp:wrapNone/>
              <wp:docPr id="1" name="Gerader Verbinde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12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DE48C4E" id="Gerader Verbinder 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2pt,16.3pt" to="455.8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" strokecolor="#0f3451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kern w:val="1"/>
        <w:sz w:val="20"/>
        <w:szCs w:val="22"/>
        <w:lang w:val="en-GB" w:eastAsia="de-D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 w15:restartNumberingAfterBreak="0">
    <w:nsid w:val="003C37BC"/>
    <w:multiLevelType w:val="hybridMultilevel"/>
    <w:tmpl w:val="71FE8258"/>
    <w:lvl w:ilvl="0" w:tplc="0E288A1E">
      <w:start w:val="1"/>
      <w:numFmt w:val="bullet"/>
      <w:lvlText w:val="∙"/>
      <w:lvlJc w:val="left"/>
      <w:pPr>
        <w:ind w:left="346" w:hanging="360"/>
      </w:pPr>
      <w:rPr>
        <w:rFonts w:ascii="Barlow" w:hAnsi="Barlow" w:hint="default"/>
        <w:color w:val="4898BD" w:themeColor="accent1"/>
        <w:spacing w:val="-20"/>
      </w:rPr>
    </w:lvl>
    <w:lvl w:ilvl="1" w:tplc="10000003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" w15:restartNumberingAfterBreak="0">
    <w:nsid w:val="21D64340"/>
    <w:multiLevelType w:val="hybridMultilevel"/>
    <w:tmpl w:val="55086D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02DE1"/>
    <w:multiLevelType w:val="singleLevel"/>
    <w:tmpl w:val="0407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28730248"/>
    <w:multiLevelType w:val="hybridMultilevel"/>
    <w:tmpl w:val="ED509750"/>
    <w:lvl w:ilvl="0" w:tplc="631CAA58">
      <w:start w:val="1"/>
      <w:numFmt w:val="bullet"/>
      <w:pStyle w:val="Auflistung"/>
      <w:lvlText w:val=""/>
      <w:lvlJc w:val="left"/>
      <w:pPr>
        <w:ind w:left="1212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B0D4FF" w:themeColor="background2"/>
        <w:sz w:val="24"/>
        <w:vertAlign w:val="baseline"/>
      </w:rPr>
    </w:lvl>
    <w:lvl w:ilvl="1" w:tplc="0407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3C9E40D6"/>
    <w:multiLevelType w:val="multilevel"/>
    <w:tmpl w:val="182A83CC"/>
    <w:lvl w:ilvl="0">
      <w:start w:val="1"/>
      <w:numFmt w:val="decimal"/>
      <w:pStyle w:val="BulletpointsList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BC91414"/>
    <w:multiLevelType w:val="hybridMultilevel"/>
    <w:tmpl w:val="970072D6"/>
    <w:lvl w:ilvl="0" w:tplc="08108B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93420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882448494">
    <w:abstractNumId w:val="1"/>
  </w:num>
  <w:num w:numId="2" w16cid:durableId="6250784">
    <w:abstractNumId w:val="5"/>
  </w:num>
  <w:num w:numId="3" w16cid:durableId="304624732">
    <w:abstractNumId w:val="6"/>
  </w:num>
  <w:num w:numId="4" w16cid:durableId="630130107">
    <w:abstractNumId w:val="4"/>
  </w:num>
  <w:num w:numId="5" w16cid:durableId="1315331254">
    <w:abstractNumId w:val="3"/>
  </w:num>
  <w:num w:numId="6" w16cid:durableId="1451776215">
    <w:abstractNumId w:val="7"/>
  </w:num>
  <w:num w:numId="7" w16cid:durableId="1199392385">
    <w:abstractNumId w:val="0"/>
  </w:num>
  <w:num w:numId="8" w16cid:durableId="1140224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677"/>
    <w:rsid w:val="00003102"/>
    <w:rsid w:val="00020050"/>
    <w:rsid w:val="000371DF"/>
    <w:rsid w:val="00080F4C"/>
    <w:rsid w:val="000B01B7"/>
    <w:rsid w:val="000F1087"/>
    <w:rsid w:val="00100C36"/>
    <w:rsid w:val="001042FA"/>
    <w:rsid w:val="001166C1"/>
    <w:rsid w:val="0011689E"/>
    <w:rsid w:val="001229E8"/>
    <w:rsid w:val="00137B7E"/>
    <w:rsid w:val="0014146D"/>
    <w:rsid w:val="00143701"/>
    <w:rsid w:val="001913EA"/>
    <w:rsid w:val="00194740"/>
    <w:rsid w:val="001D0A90"/>
    <w:rsid w:val="001D0D2B"/>
    <w:rsid w:val="002200E5"/>
    <w:rsid w:val="0022793D"/>
    <w:rsid w:val="002312EC"/>
    <w:rsid w:val="002C2D91"/>
    <w:rsid w:val="002F1E8F"/>
    <w:rsid w:val="002F2779"/>
    <w:rsid w:val="003111B8"/>
    <w:rsid w:val="00391631"/>
    <w:rsid w:val="003A7B4C"/>
    <w:rsid w:val="003C58C3"/>
    <w:rsid w:val="003D1401"/>
    <w:rsid w:val="003D7C8A"/>
    <w:rsid w:val="004044D5"/>
    <w:rsid w:val="00445D5A"/>
    <w:rsid w:val="004572EF"/>
    <w:rsid w:val="00494677"/>
    <w:rsid w:val="00494C7D"/>
    <w:rsid w:val="00495250"/>
    <w:rsid w:val="004C68D2"/>
    <w:rsid w:val="004E1003"/>
    <w:rsid w:val="005409BC"/>
    <w:rsid w:val="00541748"/>
    <w:rsid w:val="00567F1C"/>
    <w:rsid w:val="005808EF"/>
    <w:rsid w:val="00597082"/>
    <w:rsid w:val="005C61C9"/>
    <w:rsid w:val="005C717E"/>
    <w:rsid w:val="005D4D09"/>
    <w:rsid w:val="0060529A"/>
    <w:rsid w:val="0065177F"/>
    <w:rsid w:val="00663A99"/>
    <w:rsid w:val="006733F4"/>
    <w:rsid w:val="00674AED"/>
    <w:rsid w:val="00681681"/>
    <w:rsid w:val="00691E8E"/>
    <w:rsid w:val="006E5F26"/>
    <w:rsid w:val="006F5873"/>
    <w:rsid w:val="007072BE"/>
    <w:rsid w:val="007163AA"/>
    <w:rsid w:val="0072318F"/>
    <w:rsid w:val="007918CE"/>
    <w:rsid w:val="007B5443"/>
    <w:rsid w:val="007C50A6"/>
    <w:rsid w:val="007F13FE"/>
    <w:rsid w:val="007F311A"/>
    <w:rsid w:val="00801FDD"/>
    <w:rsid w:val="00802117"/>
    <w:rsid w:val="00803E9F"/>
    <w:rsid w:val="00821E8E"/>
    <w:rsid w:val="008261F4"/>
    <w:rsid w:val="00833BC3"/>
    <w:rsid w:val="0085657F"/>
    <w:rsid w:val="00857F7F"/>
    <w:rsid w:val="00861B55"/>
    <w:rsid w:val="00863C80"/>
    <w:rsid w:val="00867F44"/>
    <w:rsid w:val="00877A71"/>
    <w:rsid w:val="008B1991"/>
    <w:rsid w:val="008B6812"/>
    <w:rsid w:val="008C4F97"/>
    <w:rsid w:val="008C7957"/>
    <w:rsid w:val="00925633"/>
    <w:rsid w:val="00930964"/>
    <w:rsid w:val="0099131A"/>
    <w:rsid w:val="009A34C0"/>
    <w:rsid w:val="009C4343"/>
    <w:rsid w:val="009E1635"/>
    <w:rsid w:val="00A11480"/>
    <w:rsid w:val="00A274D4"/>
    <w:rsid w:val="00A32233"/>
    <w:rsid w:val="00A32994"/>
    <w:rsid w:val="00A40C0D"/>
    <w:rsid w:val="00A43EFF"/>
    <w:rsid w:val="00A52F3B"/>
    <w:rsid w:val="00A615FE"/>
    <w:rsid w:val="00A62452"/>
    <w:rsid w:val="00A63C78"/>
    <w:rsid w:val="00A76DF0"/>
    <w:rsid w:val="00AB1C22"/>
    <w:rsid w:val="00AB3A1C"/>
    <w:rsid w:val="00AB3A6F"/>
    <w:rsid w:val="00AD257F"/>
    <w:rsid w:val="00B06459"/>
    <w:rsid w:val="00B100A7"/>
    <w:rsid w:val="00B14B3E"/>
    <w:rsid w:val="00B14DF7"/>
    <w:rsid w:val="00B6545F"/>
    <w:rsid w:val="00B76D0E"/>
    <w:rsid w:val="00BB653A"/>
    <w:rsid w:val="00BC7A2E"/>
    <w:rsid w:val="00BD248E"/>
    <w:rsid w:val="00BE211C"/>
    <w:rsid w:val="00C21841"/>
    <w:rsid w:val="00C338D3"/>
    <w:rsid w:val="00C35628"/>
    <w:rsid w:val="00C36100"/>
    <w:rsid w:val="00C41A67"/>
    <w:rsid w:val="00C47C8C"/>
    <w:rsid w:val="00C50E8E"/>
    <w:rsid w:val="00C66E94"/>
    <w:rsid w:val="00C7122D"/>
    <w:rsid w:val="00C736A8"/>
    <w:rsid w:val="00C81FF7"/>
    <w:rsid w:val="00C9152F"/>
    <w:rsid w:val="00C942A6"/>
    <w:rsid w:val="00C951F6"/>
    <w:rsid w:val="00CA52EA"/>
    <w:rsid w:val="00CC414A"/>
    <w:rsid w:val="00CF68D0"/>
    <w:rsid w:val="00D45C7D"/>
    <w:rsid w:val="00D73C71"/>
    <w:rsid w:val="00DA0D90"/>
    <w:rsid w:val="00DA499A"/>
    <w:rsid w:val="00DE2DCD"/>
    <w:rsid w:val="00DE6621"/>
    <w:rsid w:val="00DF6861"/>
    <w:rsid w:val="00E060DD"/>
    <w:rsid w:val="00E71DCD"/>
    <w:rsid w:val="00E848DE"/>
    <w:rsid w:val="00EA7C0C"/>
    <w:rsid w:val="00EC66F1"/>
    <w:rsid w:val="00ED4CB5"/>
    <w:rsid w:val="00ED7490"/>
    <w:rsid w:val="00F4585D"/>
    <w:rsid w:val="00F77587"/>
    <w:rsid w:val="00F8386E"/>
    <w:rsid w:val="00F91ECA"/>
    <w:rsid w:val="00FB57D9"/>
    <w:rsid w:val="00FC1BC7"/>
    <w:rsid w:val="00FC3059"/>
    <w:rsid w:val="00FC3571"/>
    <w:rsid w:val="00FC52CE"/>
    <w:rsid w:val="00FC75AE"/>
    <w:rsid w:val="00FD1F59"/>
    <w:rsid w:val="00FD7848"/>
    <w:rsid w:val="00FF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A80B0"/>
  <w15:chartTrackingRefBased/>
  <w15:docId w15:val="{0617FECD-22FE-40F6-BCC6-36682AFDD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Text / Paper Template"/>
    <w:rsid w:val="005C717E"/>
    <w:rPr>
      <w:color w:val="0F3451" w:themeColor="text1"/>
    </w:rPr>
  </w:style>
  <w:style w:type="paragraph" w:styleId="berschrift1">
    <w:name w:val="heading 1"/>
    <w:basedOn w:val="berschriftPaperTemplate"/>
    <w:next w:val="Standard"/>
    <w:link w:val="berschrift1Zchn"/>
    <w:uiPriority w:val="9"/>
    <w:rsid w:val="00B6545F"/>
    <w:pPr>
      <w:keepNext/>
      <w:keepLines/>
      <w:numPr>
        <w:numId w:val="6"/>
      </w:numPr>
      <w:outlineLvl w:val="0"/>
    </w:pPr>
    <w:rPr>
      <w:rFonts w:eastAsiaTheme="majorEastAsia" w:cstheme="majorBidi"/>
      <w:color w:val="0F345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5C717E"/>
    <w:pPr>
      <w:keepNext/>
      <w:keepLines/>
      <w:numPr>
        <w:ilvl w:val="1"/>
        <w:numId w:val="6"/>
      </w:numPr>
      <w:spacing w:before="40" w:after="0" w:line="240" w:lineRule="auto"/>
      <w:outlineLvl w:val="1"/>
    </w:pPr>
    <w:rPr>
      <w:rFonts w:ascii="Barlow" w:eastAsiaTheme="majorEastAsia" w:hAnsi="Barlow" w:cstheme="majorBidi"/>
      <w:b/>
      <w:bCs/>
      <w:caps/>
      <w:color w:val="0F3451"/>
      <w:sz w:val="28"/>
      <w:szCs w:val="26"/>
    </w:rPr>
  </w:style>
  <w:style w:type="paragraph" w:styleId="berschrift3">
    <w:name w:val="heading 3"/>
    <w:basedOn w:val="berschrift7"/>
    <w:next w:val="Standard"/>
    <w:link w:val="berschrift3Zchn"/>
    <w:uiPriority w:val="9"/>
    <w:unhideWhenUsed/>
    <w:rsid w:val="00B6545F"/>
    <w:pPr>
      <w:keepLines/>
      <w:numPr>
        <w:ilvl w:val="2"/>
      </w:numPr>
      <w:spacing w:before="40" w:after="0"/>
      <w:outlineLvl w:val="2"/>
    </w:pPr>
    <w:rPr>
      <w:rFonts w:ascii="Barlow" w:eastAsiaTheme="majorEastAsia" w:hAnsi="Barlow" w:cstheme="majorBidi"/>
      <w:color w:val="224B5F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B6545F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4728F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B6545F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34728F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6545F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224B5F" w:themeColor="accent1" w:themeShade="7F"/>
    </w:rPr>
  </w:style>
  <w:style w:type="paragraph" w:styleId="berschrift7">
    <w:name w:val="heading 7"/>
    <w:basedOn w:val="Standard"/>
    <w:next w:val="Standard"/>
    <w:link w:val="berschrift7Zchn"/>
    <w:rsid w:val="00802117"/>
    <w:pPr>
      <w:keepNext/>
      <w:numPr>
        <w:ilvl w:val="6"/>
        <w:numId w:val="6"/>
      </w:numPr>
      <w:spacing w:line="26" w:lineRule="atLeast"/>
      <w:outlineLvl w:val="6"/>
    </w:pPr>
    <w:rPr>
      <w:rFonts w:eastAsia="Times New Roman" w:cs="Times New Roman"/>
      <w:b/>
      <w:color w:val="0F3451" w:themeColor="text2"/>
      <w:kern w:val="28"/>
      <w:sz w:val="26"/>
      <w:szCs w:val="26"/>
      <w:lang w:eastAsia="de-DE"/>
    </w:rPr>
  </w:style>
  <w:style w:type="paragraph" w:styleId="berschrift8">
    <w:name w:val="heading 8"/>
    <w:basedOn w:val="Standard"/>
    <w:next w:val="Standard"/>
    <w:link w:val="berschrift8Zchn"/>
    <w:rsid w:val="009A34C0"/>
    <w:pPr>
      <w:keepNext/>
      <w:numPr>
        <w:ilvl w:val="7"/>
        <w:numId w:val="6"/>
      </w:numPr>
      <w:spacing w:after="0" w:line="240" w:lineRule="auto"/>
      <w:jc w:val="center"/>
      <w:outlineLvl w:val="7"/>
    </w:pPr>
    <w:rPr>
      <w:rFonts w:ascii="Univers Condensed CE" w:eastAsia="Times New Roman" w:hAnsi="Univers Condensed CE" w:cs="Times New Roman"/>
      <w:i/>
      <w:color w:val="auto"/>
      <w:kern w:val="28"/>
      <w:sz w:val="24"/>
      <w:szCs w:val="20"/>
      <w:lang w:eastAsia="de-DE"/>
    </w:rPr>
  </w:style>
  <w:style w:type="paragraph" w:styleId="berschrift9">
    <w:name w:val="heading 9"/>
    <w:basedOn w:val="Standard"/>
    <w:next w:val="Standard"/>
    <w:link w:val="berschrift9Zchn"/>
    <w:rsid w:val="009A34C0"/>
    <w:pPr>
      <w:keepNext/>
      <w:numPr>
        <w:ilvl w:val="8"/>
        <w:numId w:val="6"/>
      </w:numPr>
      <w:spacing w:after="0" w:line="240" w:lineRule="auto"/>
      <w:outlineLvl w:val="8"/>
    </w:pPr>
    <w:rPr>
      <w:rFonts w:ascii="Univers Condensed CE" w:eastAsia="Times New Roman" w:hAnsi="Univers Condensed CE" w:cs="Times New Roman"/>
      <w:b/>
      <w:color w:val="auto"/>
      <w:kern w:val="28"/>
      <w:sz w:val="44"/>
      <w:szCs w:val="20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ulletpointsListe">
    <w:name w:val="Bulletpoints Liste"/>
    <w:basedOn w:val="Standard"/>
    <w:link w:val="BulletpointsListeZchn"/>
    <w:rsid w:val="005C717E"/>
    <w:pPr>
      <w:numPr>
        <w:numId w:val="2"/>
      </w:numPr>
      <w:spacing w:before="200" w:after="120" w:line="312" w:lineRule="auto"/>
      <w:ind w:left="346" w:right="-14" w:hanging="360"/>
      <w:contextualSpacing/>
    </w:pPr>
    <w:rPr>
      <w:rFonts w:ascii="Barlow" w:hAnsi="Barlow"/>
    </w:rPr>
  </w:style>
  <w:style w:type="character" w:customStyle="1" w:styleId="BulletpointsListeZchn">
    <w:name w:val="Bulletpoints Liste Zchn"/>
    <w:basedOn w:val="Absatz-Standardschriftart"/>
    <w:link w:val="BulletpointsListe"/>
    <w:rsid w:val="0085657F"/>
    <w:rPr>
      <w:rFonts w:ascii="Barlow" w:hAnsi="Barlow"/>
      <w:color w:val="0F3451" w:themeColor="text1"/>
    </w:rPr>
  </w:style>
  <w:style w:type="paragraph" w:customStyle="1" w:styleId="berschriftPaperTemplate">
    <w:name w:val="Überschrift  / Paper Template"/>
    <w:basedOn w:val="Standard"/>
    <w:next w:val="Auflistung"/>
    <w:link w:val="berschriftPaperTemplateZchn"/>
    <w:qFormat/>
    <w:rsid w:val="002F1E8F"/>
    <w:pPr>
      <w:spacing w:after="480" w:line="240" w:lineRule="auto"/>
      <w:ind w:left="-11"/>
      <w:contextualSpacing/>
    </w:pPr>
    <w:rPr>
      <w:rFonts w:ascii="Barlow" w:hAnsi="Barlow"/>
      <w:b/>
      <w:bCs/>
      <w:caps/>
      <w:color w:val="0F3451" w:themeColor="text2"/>
      <w:sz w:val="36"/>
      <w:szCs w:val="36"/>
    </w:rPr>
  </w:style>
  <w:style w:type="character" w:customStyle="1" w:styleId="berschriftPaperTemplateZchn">
    <w:name w:val="Überschrift  / Paper Template Zchn"/>
    <w:basedOn w:val="Absatz-Standardschriftart"/>
    <w:link w:val="berschriftPaperTemplate"/>
    <w:rsid w:val="002F1E8F"/>
    <w:rPr>
      <w:rFonts w:ascii="Barlow" w:hAnsi="Barlow"/>
      <w:b/>
      <w:bCs/>
      <w:caps/>
      <w:color w:val="0F3451" w:themeColor="text2"/>
      <w:sz w:val="36"/>
      <w:szCs w:val="36"/>
    </w:rPr>
  </w:style>
  <w:style w:type="paragraph" w:styleId="Kopfzeile">
    <w:name w:val="header"/>
    <w:basedOn w:val="Standard"/>
    <w:link w:val="KopfzeileZchn"/>
    <w:unhideWhenUsed/>
    <w:rsid w:val="00DA0D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DA0D90"/>
    <w:rPr>
      <w:color w:val="0F3451" w:themeColor="text1"/>
    </w:rPr>
  </w:style>
  <w:style w:type="paragraph" w:styleId="Fuzeile">
    <w:name w:val="footer"/>
    <w:basedOn w:val="Standard"/>
    <w:link w:val="FuzeileZchn"/>
    <w:unhideWhenUsed/>
    <w:rsid w:val="00DA0D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rsid w:val="00DA0D90"/>
    <w:rPr>
      <w:color w:val="0F3451" w:themeColor="text1"/>
    </w:rPr>
  </w:style>
  <w:style w:type="table" w:styleId="Tabellenraster">
    <w:name w:val="Table Grid"/>
    <w:basedOn w:val="NormaleTabelle"/>
    <w:uiPriority w:val="39"/>
    <w:rsid w:val="00DA0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flistung">
    <w:name w:val="Auflistung"/>
    <w:basedOn w:val="Standard"/>
    <w:link w:val="AuflistungZchn"/>
    <w:autoRedefine/>
    <w:qFormat/>
    <w:rsid w:val="005C717E"/>
    <w:pPr>
      <w:numPr>
        <w:numId w:val="4"/>
      </w:numPr>
      <w:tabs>
        <w:tab w:val="left" w:pos="284"/>
        <w:tab w:val="left" w:pos="567"/>
        <w:tab w:val="left" w:pos="2268"/>
      </w:tabs>
      <w:spacing w:line="288" w:lineRule="auto"/>
      <w:ind w:left="357" w:hanging="357"/>
      <w:contextualSpacing/>
    </w:pPr>
    <w:rPr>
      <w:sz w:val="20"/>
    </w:rPr>
  </w:style>
  <w:style w:type="character" w:customStyle="1" w:styleId="AuflistungZchn">
    <w:name w:val="Auflistung Zchn"/>
    <w:basedOn w:val="Absatz-Standardschriftart"/>
    <w:link w:val="Auflistung"/>
    <w:rsid w:val="005C717E"/>
    <w:rPr>
      <w:color w:val="0F3451" w:themeColor="text1"/>
      <w:sz w:val="20"/>
    </w:rPr>
  </w:style>
  <w:style w:type="character" w:customStyle="1" w:styleId="berschrift7Zchn">
    <w:name w:val="Überschrift 7 Zchn"/>
    <w:basedOn w:val="Absatz-Standardschriftart"/>
    <w:link w:val="berschrift7"/>
    <w:rsid w:val="00802117"/>
    <w:rPr>
      <w:rFonts w:eastAsia="Times New Roman" w:cs="Times New Roman"/>
      <w:b/>
      <w:color w:val="0F3451" w:themeColor="text2"/>
      <w:kern w:val="28"/>
      <w:sz w:val="26"/>
      <w:szCs w:val="26"/>
      <w:lang w:eastAsia="de-DE"/>
    </w:rPr>
  </w:style>
  <w:style w:type="character" w:customStyle="1" w:styleId="berschrift8Zchn">
    <w:name w:val="Überschrift 8 Zchn"/>
    <w:basedOn w:val="Absatz-Standardschriftart"/>
    <w:link w:val="berschrift8"/>
    <w:rsid w:val="009A34C0"/>
    <w:rPr>
      <w:rFonts w:ascii="Univers Condensed CE" w:eastAsia="Times New Roman" w:hAnsi="Univers Condensed CE" w:cs="Times New Roman"/>
      <w:i/>
      <w:kern w:val="28"/>
      <w:sz w:val="24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rsid w:val="009A34C0"/>
    <w:rPr>
      <w:rFonts w:ascii="Univers Condensed CE" w:eastAsia="Times New Roman" w:hAnsi="Univers Condensed CE" w:cs="Times New Roman"/>
      <w:b/>
      <w:kern w:val="28"/>
      <w:sz w:val="44"/>
      <w:szCs w:val="20"/>
      <w:lang w:eastAsia="de-DE"/>
    </w:rPr>
  </w:style>
  <w:style w:type="table" w:styleId="Listentabelle5dunkel">
    <w:name w:val="List Table 5 Dark"/>
    <w:basedOn w:val="NormaleTabelle"/>
    <w:uiPriority w:val="50"/>
    <w:rsid w:val="0080211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451" w:themeColor="text1"/>
        <w:left w:val="single" w:sz="24" w:space="0" w:color="0F3451" w:themeColor="text1"/>
        <w:bottom w:val="single" w:sz="24" w:space="0" w:color="0F3451" w:themeColor="text1"/>
        <w:right w:val="single" w:sz="24" w:space="0" w:color="0F3451" w:themeColor="text1"/>
      </w:tblBorders>
    </w:tblPr>
    <w:tcPr>
      <w:shd w:val="clear" w:color="auto" w:fill="0F3451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Akzent1">
    <w:name w:val="List Table 6 Colorful Accent 1"/>
    <w:basedOn w:val="NormaleTabelle"/>
    <w:uiPriority w:val="51"/>
    <w:rsid w:val="00802117"/>
    <w:pPr>
      <w:spacing w:after="0" w:line="240" w:lineRule="auto"/>
    </w:pPr>
    <w:rPr>
      <w:color w:val="34728F" w:themeColor="accent1" w:themeShade="BF"/>
    </w:rPr>
    <w:tblPr>
      <w:tblStyleRowBandSize w:val="1"/>
      <w:tblStyleColBandSize w:val="1"/>
      <w:tblBorders>
        <w:top w:val="single" w:sz="4" w:space="0" w:color="4898BD" w:themeColor="accent1"/>
        <w:bottom w:val="single" w:sz="4" w:space="0" w:color="4898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898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898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F1" w:themeFill="accent1" w:themeFillTint="33"/>
      </w:tcPr>
    </w:tblStylePr>
    <w:tblStylePr w:type="band1Horz">
      <w:tblPr/>
      <w:tcPr>
        <w:shd w:val="clear" w:color="auto" w:fill="DAEAF1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802117"/>
    <w:pPr>
      <w:spacing w:after="0" w:line="240" w:lineRule="auto"/>
    </w:pPr>
    <w:rPr>
      <w:color w:val="2F4556" w:themeColor="accent2" w:themeShade="BF"/>
    </w:rPr>
    <w:tblPr>
      <w:tblStyleRowBandSize w:val="1"/>
      <w:tblStyleColBandSize w:val="1"/>
      <w:tblBorders>
        <w:top w:val="single" w:sz="4" w:space="0" w:color="3F5D74" w:themeColor="accent2"/>
        <w:bottom w:val="single" w:sz="4" w:space="0" w:color="3F5D74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F5D74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F5D74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FE7" w:themeFill="accent2" w:themeFillTint="33"/>
      </w:tcPr>
    </w:tblStylePr>
    <w:tblStylePr w:type="band1Horz">
      <w:tblPr/>
      <w:tcPr>
        <w:shd w:val="clear" w:color="auto" w:fill="D4DFE7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802117"/>
    <w:pPr>
      <w:spacing w:after="0" w:line="240" w:lineRule="auto"/>
    </w:pPr>
    <w:rPr>
      <w:color w:val="5F7383" w:themeColor="accent3" w:themeShade="BF"/>
    </w:rPr>
    <w:tblPr>
      <w:tblStyleRowBandSize w:val="1"/>
      <w:tblStyleColBandSize w:val="1"/>
      <w:tblBorders>
        <w:top w:val="single" w:sz="4" w:space="0" w:color="879AA8" w:themeColor="accent3"/>
        <w:bottom w:val="single" w:sz="4" w:space="0" w:color="879AA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79AA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79AA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AED" w:themeFill="accent3" w:themeFillTint="33"/>
      </w:tcPr>
    </w:tblStylePr>
    <w:tblStylePr w:type="band1Horz">
      <w:tblPr/>
      <w:tcPr>
        <w:shd w:val="clear" w:color="auto" w:fill="E6EAED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802117"/>
    <w:pPr>
      <w:spacing w:after="0" w:line="240" w:lineRule="auto"/>
    </w:pPr>
    <w:rPr>
      <w:color w:val="5BA4FF" w:themeColor="accent4" w:themeShade="BF"/>
    </w:rPr>
    <w:tblPr>
      <w:tblStyleRowBandSize w:val="1"/>
      <w:tblStyleColBandSize w:val="1"/>
      <w:tblBorders>
        <w:top w:val="single" w:sz="4" w:space="0" w:color="D0E5FF" w:themeColor="accent4"/>
        <w:bottom w:val="single" w:sz="4" w:space="0" w:color="D0E5F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0E5F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0E5F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9FF" w:themeFill="accent4" w:themeFillTint="33"/>
      </w:tcPr>
    </w:tblStylePr>
    <w:tblStylePr w:type="band1Horz">
      <w:tblPr/>
      <w:tcPr>
        <w:shd w:val="clear" w:color="auto" w:fill="F5F9FF" w:themeFill="accent4" w:themeFillTint="33"/>
      </w:tcPr>
    </w:tblStylePr>
  </w:style>
  <w:style w:type="table" w:styleId="Listentabelle3">
    <w:name w:val="List Table 3"/>
    <w:basedOn w:val="NormaleTabelle"/>
    <w:uiPriority w:val="48"/>
    <w:rsid w:val="00802117"/>
    <w:pPr>
      <w:spacing w:after="0" w:line="240" w:lineRule="auto"/>
    </w:pPr>
    <w:tblPr>
      <w:tblStyleRowBandSize w:val="1"/>
      <w:tblStyleColBandSize w:val="1"/>
      <w:tblBorders>
        <w:top w:val="single" w:sz="4" w:space="0" w:color="0F3451" w:themeColor="text1"/>
        <w:left w:val="single" w:sz="4" w:space="0" w:color="0F3451" w:themeColor="text1"/>
        <w:bottom w:val="single" w:sz="4" w:space="0" w:color="0F3451" w:themeColor="text1"/>
        <w:right w:val="single" w:sz="4" w:space="0" w:color="0F3451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451" w:themeFill="text1"/>
      </w:tcPr>
    </w:tblStylePr>
    <w:tblStylePr w:type="lastRow">
      <w:rPr>
        <w:b/>
        <w:bCs/>
      </w:rPr>
      <w:tblPr/>
      <w:tcPr>
        <w:tcBorders>
          <w:top w:val="double" w:sz="4" w:space="0" w:color="0F3451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451" w:themeColor="text1"/>
          <w:right w:val="single" w:sz="4" w:space="0" w:color="0F3451" w:themeColor="text1"/>
        </w:tcBorders>
      </w:tcPr>
    </w:tblStylePr>
    <w:tblStylePr w:type="band1Horz">
      <w:tblPr/>
      <w:tcPr>
        <w:tcBorders>
          <w:top w:val="single" w:sz="4" w:space="0" w:color="0F3451" w:themeColor="text1"/>
          <w:bottom w:val="single" w:sz="4" w:space="0" w:color="0F3451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451" w:themeColor="text1"/>
          <w:left w:val="nil"/>
        </w:tcBorders>
      </w:tcPr>
    </w:tblStylePr>
    <w:tblStylePr w:type="swCell">
      <w:tblPr/>
      <w:tcPr>
        <w:tcBorders>
          <w:top w:val="double" w:sz="4" w:space="0" w:color="0F3451" w:themeColor="text1"/>
          <w:right w:val="nil"/>
        </w:tcBorders>
      </w:tcPr>
    </w:tblStylePr>
  </w:style>
  <w:style w:type="paragraph" w:customStyle="1" w:styleId="Textmarker">
    <w:name w:val="Textmarker"/>
    <w:basedOn w:val="Standard"/>
    <w:next w:val="Standard"/>
    <w:link w:val="TextmarkerZchn"/>
    <w:qFormat/>
    <w:rsid w:val="00BD248E"/>
    <w:pPr>
      <w:pBdr>
        <w:top w:val="single" w:sz="24" w:space="3" w:color="B0D4FF" w:themeColor="background2" w:shadow="1"/>
        <w:left w:val="single" w:sz="24" w:space="4" w:color="B0D4FF" w:themeColor="background2" w:shadow="1"/>
        <w:bottom w:val="single" w:sz="24" w:space="4" w:color="B0D4FF" w:themeColor="background2" w:shadow="1"/>
        <w:right w:val="single" w:sz="24" w:space="4" w:color="B0D4FF" w:themeColor="background2" w:shadow="1"/>
      </w:pBdr>
      <w:shd w:val="clear" w:color="E7F2FF" w:themeColor="accent5" w:fill="B0D4FF" w:themeFill="background2"/>
      <w:spacing w:after="360" w:line="276" w:lineRule="auto"/>
      <w:ind w:left="567" w:right="567"/>
      <w:contextualSpacing/>
    </w:pPr>
    <w:rPr>
      <w:sz w:val="16"/>
      <w:szCs w:val="16"/>
    </w:rPr>
  </w:style>
  <w:style w:type="character" w:customStyle="1" w:styleId="TextmarkerZchn">
    <w:name w:val="Textmarker Zchn"/>
    <w:basedOn w:val="Absatz-Standardschriftart"/>
    <w:link w:val="Textmarker"/>
    <w:rsid w:val="00BD248E"/>
    <w:rPr>
      <w:color w:val="0F3451" w:themeColor="text1"/>
      <w:sz w:val="16"/>
      <w:szCs w:val="16"/>
      <w:shd w:val="clear" w:color="E7F2FF" w:themeColor="accent5" w:fill="B0D4FF" w:themeFill="background2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40C0D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6545F"/>
    <w:rPr>
      <w:rFonts w:ascii="Barlow" w:eastAsiaTheme="majorEastAsia" w:hAnsi="Barlow" w:cstheme="majorBidi"/>
      <w:b/>
      <w:bCs/>
      <w:caps/>
      <w:color w:val="0F3451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6545F"/>
    <w:rPr>
      <w:rFonts w:ascii="Barlow" w:eastAsiaTheme="majorEastAsia" w:hAnsi="Barlow" w:cstheme="majorBidi"/>
      <w:b/>
      <w:bCs/>
      <w:caps/>
      <w:color w:val="0F3451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6545F"/>
    <w:rPr>
      <w:rFonts w:ascii="Barlow" w:eastAsiaTheme="majorEastAsia" w:hAnsi="Barlow" w:cstheme="majorBidi"/>
      <w:b/>
      <w:color w:val="224B5F" w:themeColor="accent1" w:themeShade="7F"/>
      <w:kern w:val="28"/>
      <w:sz w:val="24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6545F"/>
    <w:rPr>
      <w:rFonts w:asciiTheme="majorHAnsi" w:eastAsiaTheme="majorEastAsia" w:hAnsiTheme="majorHAnsi" w:cstheme="majorBidi"/>
      <w:i/>
      <w:iCs/>
      <w:color w:val="34728F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6545F"/>
    <w:rPr>
      <w:rFonts w:asciiTheme="majorHAnsi" w:eastAsiaTheme="majorEastAsia" w:hAnsiTheme="majorHAnsi" w:cstheme="majorBidi"/>
      <w:color w:val="34728F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6545F"/>
    <w:rPr>
      <w:rFonts w:asciiTheme="majorHAnsi" w:eastAsiaTheme="majorEastAsia" w:hAnsiTheme="majorHAnsi" w:cstheme="majorBidi"/>
      <w:color w:val="224B5F" w:themeColor="accent1" w:themeShade="7F"/>
    </w:rPr>
  </w:style>
  <w:style w:type="paragraph" w:styleId="KeinLeerraum">
    <w:name w:val="No Spacing"/>
    <w:uiPriority w:val="1"/>
    <w:rsid w:val="00C41A67"/>
    <w:pPr>
      <w:spacing w:after="0" w:line="240" w:lineRule="auto"/>
    </w:pPr>
    <w:rPr>
      <w:color w:val="0F3451" w:themeColor="text1"/>
    </w:rPr>
  </w:style>
  <w:style w:type="paragraph" w:customStyle="1" w:styleId="Release-berschrift">
    <w:name w:val="Release-Überschrift"/>
    <w:basedOn w:val="Standard"/>
    <w:next w:val="Auflistung"/>
    <w:link w:val="Release-berschriftZchn"/>
    <w:qFormat/>
    <w:rsid w:val="005C717E"/>
    <w:pPr>
      <w:numPr>
        <w:ilvl w:val="1"/>
      </w:numPr>
      <w:spacing w:line="240" w:lineRule="auto"/>
    </w:pPr>
    <w:rPr>
      <w:rFonts w:eastAsiaTheme="minorEastAsia"/>
      <w:color w:val="2682CC" w:themeColor="text1" w:themeTint="A5"/>
      <w:lang w:val="en-US"/>
    </w:rPr>
  </w:style>
  <w:style w:type="character" w:customStyle="1" w:styleId="Release-berschriftZchn">
    <w:name w:val="Release-Überschrift Zchn"/>
    <w:basedOn w:val="Absatz-Standardschriftart"/>
    <w:link w:val="Release-berschrift"/>
    <w:rsid w:val="005C717E"/>
    <w:rPr>
      <w:rFonts w:eastAsiaTheme="minorEastAsia"/>
      <w:color w:val="2682CC" w:themeColor="text1" w:themeTint="A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enesys-offenburg.de/support-center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genesys-offenburg.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wagner\Genesys\NAV%20Applikation%20-%20General\Produktdokumentation\ReleaseNotes\2023_Release%20Notes.dotx" TargetMode="External"/></Relationships>
</file>

<file path=word/theme/theme1.xml><?xml version="1.0" encoding="utf-8"?>
<a:theme xmlns:a="http://schemas.openxmlformats.org/drawingml/2006/main" name="Office">
  <a:themeElements>
    <a:clrScheme name="GeneSys Farben">
      <a:dk1>
        <a:srgbClr val="0F3451"/>
      </a:dk1>
      <a:lt1>
        <a:sysClr val="window" lastClr="FFFFFF"/>
      </a:lt1>
      <a:dk2>
        <a:srgbClr val="0F3451"/>
      </a:dk2>
      <a:lt2>
        <a:srgbClr val="B0D4FF"/>
      </a:lt2>
      <a:accent1>
        <a:srgbClr val="4898BD"/>
      </a:accent1>
      <a:accent2>
        <a:srgbClr val="3F5D74"/>
      </a:accent2>
      <a:accent3>
        <a:srgbClr val="879AA8"/>
      </a:accent3>
      <a:accent4>
        <a:srgbClr val="D0E5FF"/>
      </a:accent4>
      <a:accent5>
        <a:srgbClr val="E7F2FF"/>
      </a:accent5>
      <a:accent6>
        <a:srgbClr val="8CBEDE"/>
      </a:accent6>
      <a:hlink>
        <a:srgbClr val="0000FF"/>
      </a:hlink>
      <a:folHlink>
        <a:srgbClr val="800080"/>
      </a:folHlink>
    </a:clrScheme>
    <a:fontScheme name="GeneSys Barlow">
      <a:majorFont>
        <a:latin typeface="Barlow bold"/>
        <a:ea typeface=""/>
        <a:cs typeface=""/>
      </a:majorFont>
      <a:minorFont>
        <a:latin typeface="Barlo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ADD6CF4C790F04289F602CD0BDEF140" ma:contentTypeVersion="17" ma:contentTypeDescription="Ein neues Dokument erstellen." ma:contentTypeScope="" ma:versionID="e085b9e5067bf2b560b82643f7c0c00a">
  <xsd:schema xmlns:xsd="http://www.w3.org/2001/XMLSchema" xmlns:xs="http://www.w3.org/2001/XMLSchema" xmlns:p="http://schemas.microsoft.com/office/2006/metadata/properties" xmlns:ns2="3cdbbba0-984d-4d39-8d97-e4a14472529d" xmlns:ns3="522a7d42-d1c8-44d3-9dd7-d0fe347fd05a" targetNamespace="http://schemas.microsoft.com/office/2006/metadata/properties" ma:root="true" ma:fieldsID="6b122e73f6894aa2ed3029557196137a" ns2:_="" ns3:_="">
    <xsd:import namespace="3cdbbba0-984d-4d39-8d97-e4a14472529d"/>
    <xsd:import namespace="522a7d42-d1c8-44d3-9dd7-d0fe347fd05a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bbba0-984d-4d39-8d97-e4a14472529d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Draft" ma:description="Dokumentenstatus" ma:format="Dropdown" ma:internalName="Status">
      <xsd:simpleType>
        <xsd:restriction base="dms:Choice">
          <xsd:enumeration value="Draft"/>
          <xsd:enumeration value="Approval"/>
          <xsd:enumeration value="Revision"/>
          <xsd:enumeration value="Released - Internal"/>
          <xsd:enumeration value="Released - External"/>
        </xsd:restriction>
      </xsd:simpleType>
    </xsd:element>
    <xsd:element name="MediaServiceMetadata" ma:index="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8" nillable="true" ma:displayName="Tags" ma:internalName="MediaServiceAutoTags" ma:readOnly="true">
      <xsd:simpleType>
        <xsd:restriction base="dms:Text"/>
      </xsd:simpleType>
    </xsd:element>
    <xsd:element name="MediaServiceOCR" ma:index="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eb2e9b88-d1ff-41ea-a240-8d8b5acf96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2a7d42-d1c8-44d3-9dd7-d0fe347fd05a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ec69aa5f-db78-473b-a436-e92963e08436}" ma:internalName="TaxCatchAll" ma:showField="CatchAllData" ma:web="522a7d42-d1c8-44d3-9dd7-d0fe347fd0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3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6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3cdbbba0-984d-4d39-8d97-e4a14472529d">Draft</Status>
    <TaxCatchAll xmlns="522a7d42-d1c8-44d3-9dd7-d0fe347fd05a" xsi:nil="true"/>
    <lcf76f155ced4ddcb4097134ff3c332f xmlns="3cdbbba0-984d-4d39-8d97-e4a14472529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E50435-4268-46C0-8906-E8AD47265C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dbbba0-984d-4d39-8d97-e4a14472529d"/>
    <ds:schemaRef ds:uri="522a7d42-d1c8-44d3-9dd7-d0fe347fd0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A87B58-1DBF-4A3D-A421-24CD28D245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562118-A250-4840-8044-ADEDD6EDC31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989A27-1B1D-47D1-8822-5886EF022B7C}">
  <ds:schemaRefs>
    <ds:schemaRef ds:uri="http://schemas.microsoft.com/office/2006/metadata/properties"/>
    <ds:schemaRef ds:uri="http://schemas.microsoft.com/office/infopath/2007/PartnerControls"/>
    <ds:schemaRef ds:uri="3cdbbba0-984d-4d39-8d97-e4a14472529d"/>
    <ds:schemaRef ds:uri="522a7d42-d1c8-44d3-9dd7-d0fe347fd05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2023_Release Notes.dotx</Template>
  <TotalTime>0</TotalTime>
  <Pages>1</Pages>
  <Words>99</Words>
  <Characters>627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Wagner</dc:creator>
  <cp:keywords/>
  <dc:description/>
  <cp:lastModifiedBy>Tobias Wagner</cp:lastModifiedBy>
  <cp:revision>3</cp:revision>
  <cp:lastPrinted>2023-01-26T12:33:00Z</cp:lastPrinted>
  <dcterms:created xsi:type="dcterms:W3CDTF">2023-01-26T12:29:00Z</dcterms:created>
  <dcterms:modified xsi:type="dcterms:W3CDTF">2023-01-26T12:33:00Z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0x010100CADD6CF4C790F04289F602CD0BDEF140</vt:lpwstr>
  </property>
</Properties>
</file>